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B47EA1" w:rsidRPr="0008429D" w:rsidRDefault="00B47EA1"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B47EA1" w:rsidRPr="0008429D" w:rsidRDefault="00B47EA1"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47EA1" w:rsidRPr="006D3770" w:rsidRDefault="0080043E" w:rsidP="006D3770">
                                <w:pPr>
                                  <w:jc w:val="center"/>
                                  <w:rPr>
                                    <w:rFonts w:cs="Calibri"/>
                                    <w:b/>
                                    <w:sz w:val="40"/>
                                    <w:szCs w:val="40"/>
                                  </w:rPr>
                                </w:pPr>
                                <w:r>
                                  <w:rPr>
                                    <w:rFonts w:cs="Calibri"/>
                                    <w:b/>
                                    <w:sz w:val="40"/>
                                    <w:szCs w:val="40"/>
                                  </w:rPr>
                                  <w:t>Controladores FACTS</w:t>
                                </w:r>
                                <w:r w:rsidR="00B47EA1">
                                  <w:rPr>
                                    <w:rFonts w:cs="Calibri"/>
                                    <w:b/>
                                    <w:sz w:val="40"/>
                                    <w:szCs w:val="40"/>
                                  </w:rPr>
                                  <w:br/>
                                  <w:t>Trabajo N°1</w:t>
                                </w:r>
                              </w:p>
                              <w:p w:rsidR="00B47EA1" w:rsidRPr="00D41669" w:rsidRDefault="00B47EA1"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47EA1" w:rsidRPr="006D3770" w:rsidRDefault="0080043E" w:rsidP="006D3770">
                          <w:pPr>
                            <w:jc w:val="center"/>
                            <w:rPr>
                              <w:rFonts w:cs="Calibri"/>
                              <w:b/>
                              <w:sz w:val="40"/>
                              <w:szCs w:val="40"/>
                            </w:rPr>
                          </w:pPr>
                          <w:r>
                            <w:rPr>
                              <w:rFonts w:cs="Calibri"/>
                              <w:b/>
                              <w:sz w:val="40"/>
                              <w:szCs w:val="40"/>
                            </w:rPr>
                            <w:t>Controladores FACTS</w:t>
                          </w:r>
                          <w:r w:rsidR="00B47EA1">
                            <w:rPr>
                              <w:rFonts w:cs="Calibri"/>
                              <w:b/>
                              <w:sz w:val="40"/>
                              <w:szCs w:val="40"/>
                            </w:rPr>
                            <w:br/>
                            <w:t>Trabajo N°1</w:t>
                          </w:r>
                        </w:p>
                        <w:p w:rsidR="00B47EA1" w:rsidRPr="00D41669" w:rsidRDefault="00B47EA1"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47EA1" w:rsidRPr="00302833" w:rsidRDefault="00B47EA1"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47EA1" w:rsidRPr="00302833" w:rsidRDefault="00B47EA1"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D80930" w:rsidRPr="00764713" w:rsidRDefault="00B95489" w:rsidP="00D26D52">
      <w:pPr>
        <w:rPr>
          <w:szCs w:val="24"/>
        </w:rPr>
      </w:pPr>
      <w:r w:rsidRPr="00764713">
        <w:rPr>
          <w:szCs w:val="24"/>
        </w:rPr>
        <w:t>En este trabajo se presenta un sistema</w:t>
      </w:r>
      <w:r w:rsidR="004D3C31" w:rsidRPr="00764713">
        <w:rPr>
          <w:szCs w:val="24"/>
        </w:rPr>
        <w:t xml:space="preserve"> de potencia</w:t>
      </w:r>
      <w:r w:rsidRPr="00764713">
        <w:rPr>
          <w:szCs w:val="24"/>
        </w:rPr>
        <w:t xml:space="preserve"> tipo dos máquinas</w:t>
      </w:r>
      <w:r w:rsidR="004D3C31" w:rsidRPr="00764713">
        <w:rPr>
          <w:szCs w:val="24"/>
        </w:rPr>
        <w:t xml:space="preserve"> conectado mediante una línea corta,</w:t>
      </w:r>
      <w:r w:rsidRPr="00764713">
        <w:rPr>
          <w:szCs w:val="24"/>
        </w:rPr>
        <w:t xml:space="preserve"> en el cual se estudia su estado sin compensar, para luego compensar reactivos</w:t>
      </w:r>
      <w:r w:rsidR="005F43F3" w:rsidRPr="00764713">
        <w:rPr>
          <w:szCs w:val="24"/>
        </w:rPr>
        <w:t xml:space="preserve"> a un cuarto de la línea de transmisión,</w:t>
      </w:r>
      <w:r w:rsidRPr="00764713">
        <w:rPr>
          <w:szCs w:val="24"/>
        </w:rPr>
        <w:t xml:space="preserve"> de dos formas. Primero utilizando un compensador estático de reactivos (SVC) y luego utilizando condensador serie controlado a tiristor (TCSC)</w:t>
      </w:r>
      <w:r w:rsidR="005F43F3" w:rsidRPr="00764713">
        <w:rPr>
          <w:szCs w:val="24"/>
        </w:rPr>
        <w:t xml:space="preserve">. Se </w:t>
      </w:r>
      <w:r w:rsidR="004D3C31" w:rsidRPr="00764713">
        <w:rPr>
          <w:szCs w:val="24"/>
        </w:rPr>
        <w:t>trabaja</w:t>
      </w:r>
      <w:r w:rsidR="005F43F3" w:rsidRPr="00764713">
        <w:rPr>
          <w:szCs w:val="24"/>
        </w:rPr>
        <w:t xml:space="preserve"> de forma teórica y</w:t>
      </w:r>
      <w:r w:rsidR="004D3C31" w:rsidRPr="00764713">
        <w:rPr>
          <w:szCs w:val="24"/>
        </w:rPr>
        <w:t xml:space="preserve"> luego se comprueba con lo</w:t>
      </w:r>
      <w:r w:rsidR="005F43F3" w:rsidRPr="00764713">
        <w:rPr>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E254DE"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767099" w:history="1">
        <w:r w:rsidR="00E254DE" w:rsidRPr="005D2264">
          <w:rPr>
            <w:rStyle w:val="Hipervnculo"/>
            <w:noProof/>
          </w:rPr>
          <w:t>Introducción</w:t>
        </w:r>
        <w:r w:rsidR="00E254DE">
          <w:rPr>
            <w:noProof/>
            <w:webHidden/>
          </w:rPr>
          <w:tab/>
        </w:r>
        <w:r w:rsidR="00E254DE">
          <w:rPr>
            <w:noProof/>
            <w:webHidden/>
          </w:rPr>
          <w:fldChar w:fldCharType="begin"/>
        </w:r>
        <w:r w:rsidR="00E254DE">
          <w:rPr>
            <w:noProof/>
            <w:webHidden/>
          </w:rPr>
          <w:instrText xml:space="preserve"> PAGEREF _Toc513767099 \h </w:instrText>
        </w:r>
        <w:r w:rsidR="00E254DE">
          <w:rPr>
            <w:noProof/>
            <w:webHidden/>
          </w:rPr>
        </w:r>
        <w:r w:rsidR="00E254DE">
          <w:rPr>
            <w:noProof/>
            <w:webHidden/>
          </w:rPr>
          <w:fldChar w:fldCharType="separate"/>
        </w:r>
        <w:r w:rsidR="0080043E">
          <w:rPr>
            <w:noProof/>
            <w:webHidden/>
          </w:rPr>
          <w:t>1</w:t>
        </w:r>
        <w:r w:rsidR="00E254DE">
          <w:rPr>
            <w:noProof/>
            <w:webHidden/>
          </w:rPr>
          <w:fldChar w:fldCharType="end"/>
        </w:r>
      </w:hyperlink>
    </w:p>
    <w:p w:rsidR="00E254DE" w:rsidRDefault="00B47EA1">
      <w:pPr>
        <w:pStyle w:val="TDC1"/>
        <w:rPr>
          <w:rFonts w:asciiTheme="minorHAnsi" w:eastAsiaTheme="minorEastAsia" w:hAnsiTheme="minorHAnsi"/>
          <w:noProof/>
          <w:sz w:val="22"/>
          <w:lang w:eastAsia="es-CL"/>
        </w:rPr>
      </w:pPr>
      <w:hyperlink w:anchor="_Toc513767100" w:history="1">
        <w:r w:rsidR="00E254DE" w:rsidRPr="005D2264">
          <w:rPr>
            <w:rStyle w:val="Hipervnculo"/>
            <w:noProof/>
          </w:rPr>
          <w:t>1 Sistema sin compensar</w:t>
        </w:r>
        <w:r w:rsidR="00E254DE">
          <w:rPr>
            <w:noProof/>
            <w:webHidden/>
          </w:rPr>
          <w:tab/>
        </w:r>
        <w:r w:rsidR="00E254DE">
          <w:rPr>
            <w:noProof/>
            <w:webHidden/>
          </w:rPr>
          <w:fldChar w:fldCharType="begin"/>
        </w:r>
        <w:r w:rsidR="00E254DE">
          <w:rPr>
            <w:noProof/>
            <w:webHidden/>
          </w:rPr>
          <w:instrText xml:space="preserve"> PAGEREF _Toc513767100 \h </w:instrText>
        </w:r>
        <w:r w:rsidR="00E254DE">
          <w:rPr>
            <w:noProof/>
            <w:webHidden/>
          </w:rPr>
        </w:r>
        <w:r w:rsidR="00E254DE">
          <w:rPr>
            <w:noProof/>
            <w:webHidden/>
          </w:rPr>
          <w:fldChar w:fldCharType="separate"/>
        </w:r>
        <w:r w:rsidR="0080043E">
          <w:rPr>
            <w:noProof/>
            <w:webHidden/>
          </w:rPr>
          <w:t>2</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01" w:history="1">
        <w:r w:rsidR="00E254DE" w:rsidRPr="005D2264">
          <w:rPr>
            <w:rStyle w:val="Hipervnculo"/>
            <w:noProof/>
          </w:rPr>
          <w:t>1.1 Cálculo del ángulo de carga en el punto P</w:t>
        </w:r>
        <w:r w:rsidR="00E254DE">
          <w:rPr>
            <w:noProof/>
            <w:webHidden/>
          </w:rPr>
          <w:tab/>
        </w:r>
        <w:r w:rsidR="00E254DE">
          <w:rPr>
            <w:noProof/>
            <w:webHidden/>
          </w:rPr>
          <w:fldChar w:fldCharType="begin"/>
        </w:r>
        <w:r w:rsidR="00E254DE">
          <w:rPr>
            <w:noProof/>
            <w:webHidden/>
          </w:rPr>
          <w:instrText xml:space="preserve"> PAGEREF _Toc513767101 \h </w:instrText>
        </w:r>
        <w:r w:rsidR="00E254DE">
          <w:rPr>
            <w:noProof/>
            <w:webHidden/>
          </w:rPr>
        </w:r>
        <w:r w:rsidR="00E254DE">
          <w:rPr>
            <w:noProof/>
            <w:webHidden/>
          </w:rPr>
          <w:fldChar w:fldCharType="separate"/>
        </w:r>
        <w:r w:rsidR="0080043E">
          <w:rPr>
            <w:noProof/>
            <w:webHidden/>
          </w:rPr>
          <w:t>3</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02" w:history="1">
        <w:r w:rsidR="00E254DE" w:rsidRPr="005D2264">
          <w:rPr>
            <w:rStyle w:val="Hipervnculo"/>
            <w:noProof/>
          </w:rPr>
          <w:t>1.2 Simulación del sistema sin compensar</w:t>
        </w:r>
        <w:r w:rsidR="00E254DE">
          <w:rPr>
            <w:noProof/>
            <w:webHidden/>
          </w:rPr>
          <w:tab/>
        </w:r>
        <w:r w:rsidR="00E254DE">
          <w:rPr>
            <w:noProof/>
            <w:webHidden/>
          </w:rPr>
          <w:fldChar w:fldCharType="begin"/>
        </w:r>
        <w:r w:rsidR="00E254DE">
          <w:rPr>
            <w:noProof/>
            <w:webHidden/>
          </w:rPr>
          <w:instrText xml:space="preserve"> PAGEREF _Toc513767102 \h </w:instrText>
        </w:r>
        <w:r w:rsidR="00E254DE">
          <w:rPr>
            <w:noProof/>
            <w:webHidden/>
          </w:rPr>
        </w:r>
        <w:r w:rsidR="00E254DE">
          <w:rPr>
            <w:noProof/>
            <w:webHidden/>
          </w:rPr>
          <w:fldChar w:fldCharType="separate"/>
        </w:r>
        <w:r w:rsidR="0080043E">
          <w:rPr>
            <w:noProof/>
            <w:webHidden/>
          </w:rPr>
          <w:t>6</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03" w:history="1">
        <w:r w:rsidR="00E254DE" w:rsidRPr="005D2264">
          <w:rPr>
            <w:rStyle w:val="Hipervnculo"/>
            <w:noProof/>
          </w:rPr>
          <w:t xml:space="preserve">1.2.1 Simulación con </w:t>
        </w:r>
        <w:r w:rsidR="00E254DE" w:rsidRPr="005D2264">
          <w:rPr>
            <w:rStyle w:val="Hipervnculo"/>
            <w:rFonts w:ascii="Cambria Math" w:hAnsi="Cambria Math"/>
            <w:noProof/>
          </w:rPr>
          <w:t>δ</w:t>
        </w:r>
        <w:r w:rsidR="00E254DE" w:rsidRPr="005D2264">
          <w:rPr>
            <w:rStyle w:val="Hipervnculo"/>
            <w:noProof/>
          </w:rPr>
          <w:t>=1°</w:t>
        </w:r>
        <w:r w:rsidR="00E254DE">
          <w:rPr>
            <w:noProof/>
            <w:webHidden/>
          </w:rPr>
          <w:tab/>
        </w:r>
        <w:r w:rsidR="00E254DE">
          <w:rPr>
            <w:noProof/>
            <w:webHidden/>
          </w:rPr>
          <w:fldChar w:fldCharType="begin"/>
        </w:r>
        <w:r w:rsidR="00E254DE">
          <w:rPr>
            <w:noProof/>
            <w:webHidden/>
          </w:rPr>
          <w:instrText xml:space="preserve"> PAGEREF _Toc513767103 \h </w:instrText>
        </w:r>
        <w:r w:rsidR="00E254DE">
          <w:rPr>
            <w:noProof/>
            <w:webHidden/>
          </w:rPr>
        </w:r>
        <w:r w:rsidR="00E254DE">
          <w:rPr>
            <w:noProof/>
            <w:webHidden/>
          </w:rPr>
          <w:fldChar w:fldCharType="separate"/>
        </w:r>
        <w:r w:rsidR="0080043E">
          <w:rPr>
            <w:noProof/>
            <w:webHidden/>
          </w:rPr>
          <w:t>6</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04" w:history="1">
        <w:r w:rsidR="00E254DE" w:rsidRPr="005D2264">
          <w:rPr>
            <w:rStyle w:val="Hipervnculo"/>
            <w:noProof/>
          </w:rPr>
          <w:t xml:space="preserve">1.2.2 Simulación con </w:t>
        </w:r>
        <w:r w:rsidR="00E254DE" w:rsidRPr="005D2264">
          <w:rPr>
            <w:rStyle w:val="Hipervnculo"/>
            <w:rFonts w:ascii="Cambria Math" w:hAnsi="Cambria Math"/>
            <w:noProof/>
          </w:rPr>
          <w:t>δ</w:t>
        </w:r>
        <w:r w:rsidR="00E254DE" w:rsidRPr="005D2264">
          <w:rPr>
            <w:rStyle w:val="Hipervnculo"/>
            <w:noProof/>
          </w:rPr>
          <w:t>=25°</w:t>
        </w:r>
        <w:r w:rsidR="00E254DE">
          <w:rPr>
            <w:noProof/>
            <w:webHidden/>
          </w:rPr>
          <w:tab/>
        </w:r>
        <w:r w:rsidR="00E254DE">
          <w:rPr>
            <w:noProof/>
            <w:webHidden/>
          </w:rPr>
          <w:fldChar w:fldCharType="begin"/>
        </w:r>
        <w:r w:rsidR="00E254DE">
          <w:rPr>
            <w:noProof/>
            <w:webHidden/>
          </w:rPr>
          <w:instrText xml:space="preserve"> PAGEREF _Toc513767104 \h </w:instrText>
        </w:r>
        <w:r w:rsidR="00E254DE">
          <w:rPr>
            <w:noProof/>
            <w:webHidden/>
          </w:rPr>
        </w:r>
        <w:r w:rsidR="00E254DE">
          <w:rPr>
            <w:noProof/>
            <w:webHidden/>
          </w:rPr>
          <w:fldChar w:fldCharType="separate"/>
        </w:r>
        <w:r w:rsidR="0080043E">
          <w:rPr>
            <w:noProof/>
            <w:webHidden/>
          </w:rPr>
          <w:t>6</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05" w:history="1">
        <w:r w:rsidR="00E254DE" w:rsidRPr="005D2264">
          <w:rPr>
            <w:rStyle w:val="Hipervnculo"/>
            <w:noProof/>
          </w:rPr>
          <w:t xml:space="preserve">1.2.3 Simulación con </w:t>
        </w:r>
        <w:r w:rsidR="00E254DE" w:rsidRPr="005D2264">
          <w:rPr>
            <w:rStyle w:val="Hipervnculo"/>
            <w:rFonts w:ascii="Cambria Math" w:hAnsi="Cambria Math"/>
            <w:noProof/>
          </w:rPr>
          <w:t>δ</w:t>
        </w:r>
        <w:r w:rsidR="00E254DE" w:rsidRPr="005D2264">
          <w:rPr>
            <w:rStyle w:val="Hipervnculo"/>
            <w:noProof/>
          </w:rPr>
          <w:t>=35°</w:t>
        </w:r>
        <w:r w:rsidR="00E254DE">
          <w:rPr>
            <w:noProof/>
            <w:webHidden/>
          </w:rPr>
          <w:tab/>
        </w:r>
        <w:r w:rsidR="00E254DE">
          <w:rPr>
            <w:noProof/>
            <w:webHidden/>
          </w:rPr>
          <w:fldChar w:fldCharType="begin"/>
        </w:r>
        <w:r w:rsidR="00E254DE">
          <w:rPr>
            <w:noProof/>
            <w:webHidden/>
          </w:rPr>
          <w:instrText xml:space="preserve"> PAGEREF _Toc513767105 \h </w:instrText>
        </w:r>
        <w:r w:rsidR="00E254DE">
          <w:rPr>
            <w:noProof/>
            <w:webHidden/>
          </w:rPr>
        </w:r>
        <w:r w:rsidR="00E254DE">
          <w:rPr>
            <w:noProof/>
            <w:webHidden/>
          </w:rPr>
          <w:fldChar w:fldCharType="separate"/>
        </w:r>
        <w:r w:rsidR="0080043E">
          <w:rPr>
            <w:noProof/>
            <w:webHidden/>
          </w:rPr>
          <w:t>7</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06" w:history="1">
        <w:r w:rsidR="00E254DE" w:rsidRPr="005D2264">
          <w:rPr>
            <w:rStyle w:val="Hipervnculo"/>
            <w:noProof/>
          </w:rPr>
          <w:t>1.3 Comparación de cálculos con simulación</w:t>
        </w:r>
        <w:r w:rsidR="00E254DE">
          <w:rPr>
            <w:noProof/>
            <w:webHidden/>
          </w:rPr>
          <w:tab/>
        </w:r>
        <w:r w:rsidR="00E254DE">
          <w:rPr>
            <w:noProof/>
            <w:webHidden/>
          </w:rPr>
          <w:fldChar w:fldCharType="begin"/>
        </w:r>
        <w:r w:rsidR="00E254DE">
          <w:rPr>
            <w:noProof/>
            <w:webHidden/>
          </w:rPr>
          <w:instrText xml:space="preserve"> PAGEREF _Toc513767106 \h </w:instrText>
        </w:r>
        <w:r w:rsidR="00E254DE">
          <w:rPr>
            <w:noProof/>
            <w:webHidden/>
          </w:rPr>
        </w:r>
        <w:r w:rsidR="00E254DE">
          <w:rPr>
            <w:noProof/>
            <w:webHidden/>
          </w:rPr>
          <w:fldChar w:fldCharType="separate"/>
        </w:r>
        <w:r w:rsidR="0080043E">
          <w:rPr>
            <w:noProof/>
            <w:webHidden/>
          </w:rPr>
          <w:t>8</w:t>
        </w:r>
        <w:r w:rsidR="00E254DE">
          <w:rPr>
            <w:noProof/>
            <w:webHidden/>
          </w:rPr>
          <w:fldChar w:fldCharType="end"/>
        </w:r>
      </w:hyperlink>
    </w:p>
    <w:p w:rsidR="00E254DE" w:rsidRDefault="00B47EA1">
      <w:pPr>
        <w:pStyle w:val="TDC1"/>
        <w:rPr>
          <w:rFonts w:asciiTheme="minorHAnsi" w:eastAsiaTheme="minorEastAsia" w:hAnsiTheme="minorHAnsi"/>
          <w:noProof/>
          <w:sz w:val="22"/>
          <w:lang w:eastAsia="es-CL"/>
        </w:rPr>
      </w:pPr>
      <w:hyperlink w:anchor="_Toc513767107" w:history="1">
        <w:r w:rsidR="00E254DE" w:rsidRPr="005D2264">
          <w:rPr>
            <w:rStyle w:val="Hipervnculo"/>
            <w:noProof/>
          </w:rPr>
          <w:t>2 Compensación con SVC</w:t>
        </w:r>
        <w:r w:rsidR="00E254DE">
          <w:rPr>
            <w:noProof/>
            <w:webHidden/>
          </w:rPr>
          <w:tab/>
        </w:r>
        <w:r w:rsidR="00E254DE">
          <w:rPr>
            <w:noProof/>
            <w:webHidden/>
          </w:rPr>
          <w:fldChar w:fldCharType="begin"/>
        </w:r>
        <w:r w:rsidR="00E254DE">
          <w:rPr>
            <w:noProof/>
            <w:webHidden/>
          </w:rPr>
          <w:instrText xml:space="preserve"> PAGEREF _Toc513767107 \h </w:instrText>
        </w:r>
        <w:r w:rsidR="00E254DE">
          <w:rPr>
            <w:noProof/>
            <w:webHidden/>
          </w:rPr>
        </w:r>
        <w:r w:rsidR="00E254DE">
          <w:rPr>
            <w:noProof/>
            <w:webHidden/>
          </w:rPr>
          <w:fldChar w:fldCharType="separate"/>
        </w:r>
        <w:r w:rsidR="0080043E">
          <w:rPr>
            <w:noProof/>
            <w:webHidden/>
          </w:rPr>
          <w:t>9</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08" w:history="1">
        <w:r w:rsidR="00E254DE" w:rsidRPr="005D2264">
          <w:rPr>
            <w:rStyle w:val="Hipervnculo"/>
            <w:noProof/>
          </w:rPr>
          <w:t>2.1 Cálculo de los parámetros</w:t>
        </w:r>
        <w:r w:rsidR="00E254DE">
          <w:rPr>
            <w:noProof/>
            <w:webHidden/>
          </w:rPr>
          <w:tab/>
        </w:r>
        <w:r w:rsidR="00E254DE">
          <w:rPr>
            <w:noProof/>
            <w:webHidden/>
          </w:rPr>
          <w:fldChar w:fldCharType="begin"/>
        </w:r>
        <w:r w:rsidR="00E254DE">
          <w:rPr>
            <w:noProof/>
            <w:webHidden/>
          </w:rPr>
          <w:instrText xml:space="preserve"> PAGEREF _Toc513767108 \h </w:instrText>
        </w:r>
        <w:r w:rsidR="00E254DE">
          <w:rPr>
            <w:noProof/>
            <w:webHidden/>
          </w:rPr>
        </w:r>
        <w:r w:rsidR="00E254DE">
          <w:rPr>
            <w:noProof/>
            <w:webHidden/>
          </w:rPr>
          <w:fldChar w:fldCharType="separate"/>
        </w:r>
        <w:r w:rsidR="0080043E">
          <w:rPr>
            <w:noProof/>
            <w:webHidden/>
          </w:rPr>
          <w:t>9</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09" w:history="1">
        <w:r w:rsidR="00E254DE" w:rsidRPr="005D2264">
          <w:rPr>
            <w:rStyle w:val="Hipervnculo"/>
            <w:noProof/>
          </w:rPr>
          <w:t xml:space="preserve">2.1.1 Cálculo de parámetro </w:t>
        </w:r>
        <m:oMath>
          <m:r>
            <m:rPr>
              <m:sty m:val="bi"/>
            </m:rPr>
            <w:rPr>
              <w:rStyle w:val="Hipervnculo"/>
              <w:rFonts w:ascii="Cambria Math" w:hAnsi="Cambria Math"/>
              <w:noProof/>
            </w:rPr>
            <m:t>C</m:t>
          </m:r>
          <m:r>
            <m:rPr>
              <m:sty m:val="bi"/>
            </m:rPr>
            <w:rPr>
              <w:rStyle w:val="Hipervnculo"/>
              <w:rFonts w:ascii="Cambria Math" w:hAnsi="Cambria Math"/>
              <w:noProof/>
            </w:rPr>
            <m:t>0</m:t>
          </m:r>
        </m:oMath>
        <w:r w:rsidR="00E254DE">
          <w:rPr>
            <w:noProof/>
            <w:webHidden/>
          </w:rPr>
          <w:tab/>
        </w:r>
        <w:r w:rsidR="00E254DE">
          <w:rPr>
            <w:noProof/>
            <w:webHidden/>
          </w:rPr>
          <w:fldChar w:fldCharType="begin"/>
        </w:r>
        <w:r w:rsidR="00E254DE">
          <w:rPr>
            <w:noProof/>
            <w:webHidden/>
          </w:rPr>
          <w:instrText xml:space="preserve"> PAGEREF _Toc513767109 \h </w:instrText>
        </w:r>
        <w:r w:rsidR="00E254DE">
          <w:rPr>
            <w:noProof/>
            <w:webHidden/>
          </w:rPr>
        </w:r>
        <w:r w:rsidR="00E254DE">
          <w:rPr>
            <w:noProof/>
            <w:webHidden/>
          </w:rPr>
          <w:fldChar w:fldCharType="separate"/>
        </w:r>
        <w:r w:rsidR="0080043E">
          <w:rPr>
            <w:noProof/>
            <w:webHidden/>
          </w:rPr>
          <w:t>11</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0" w:history="1">
        <w:r w:rsidR="00E254DE" w:rsidRPr="005D2264">
          <w:rPr>
            <w:rStyle w:val="Hipervnculo"/>
            <w:noProof/>
            <w:lang w:val="en-US"/>
          </w:rPr>
          <w:t xml:space="preserve">2.1.2 Cáculo parámetro </w:t>
        </w:r>
        <m:oMath>
          <m:r>
            <m:rPr>
              <m:sty m:val="bi"/>
            </m:rPr>
            <w:rPr>
              <w:rStyle w:val="Hipervnculo"/>
              <w:rFonts w:ascii="Cambria Math" w:hAnsi="Cambria Math"/>
              <w:noProof/>
              <w:lang w:val="en-US"/>
            </w:rPr>
            <m:t>L</m:t>
          </m:r>
          <m:r>
            <m:rPr>
              <m:sty m:val="bi"/>
            </m:rPr>
            <w:rPr>
              <w:rStyle w:val="Hipervnculo"/>
              <w:rFonts w:ascii="Cambria Math" w:hAnsi="Cambria Math"/>
              <w:noProof/>
              <w:lang w:val="en-US"/>
            </w:rPr>
            <m:t>0</m:t>
          </m:r>
        </m:oMath>
        <w:r w:rsidR="00E254DE">
          <w:rPr>
            <w:noProof/>
            <w:webHidden/>
          </w:rPr>
          <w:tab/>
        </w:r>
        <w:r w:rsidR="00E254DE">
          <w:rPr>
            <w:noProof/>
            <w:webHidden/>
          </w:rPr>
          <w:fldChar w:fldCharType="begin"/>
        </w:r>
        <w:r w:rsidR="00E254DE">
          <w:rPr>
            <w:noProof/>
            <w:webHidden/>
          </w:rPr>
          <w:instrText xml:space="preserve"> PAGEREF _Toc513767110 \h </w:instrText>
        </w:r>
        <w:r w:rsidR="00E254DE">
          <w:rPr>
            <w:noProof/>
            <w:webHidden/>
          </w:rPr>
        </w:r>
        <w:r w:rsidR="00E254DE">
          <w:rPr>
            <w:noProof/>
            <w:webHidden/>
          </w:rPr>
          <w:fldChar w:fldCharType="separate"/>
        </w:r>
        <w:r w:rsidR="0080043E">
          <w:rPr>
            <w:noProof/>
            <w:webHidden/>
          </w:rPr>
          <w:t>11</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11" w:history="1">
        <w:r w:rsidR="00E254DE" w:rsidRPr="005D2264">
          <w:rPr>
            <w:rStyle w:val="Hipervnculo"/>
            <w:noProof/>
          </w:rPr>
          <w:t>2.2 Simulación del Sistema con SVC</w:t>
        </w:r>
        <w:r w:rsidR="00E254DE">
          <w:rPr>
            <w:noProof/>
            <w:webHidden/>
          </w:rPr>
          <w:tab/>
        </w:r>
        <w:r w:rsidR="00E254DE">
          <w:rPr>
            <w:noProof/>
            <w:webHidden/>
          </w:rPr>
          <w:fldChar w:fldCharType="begin"/>
        </w:r>
        <w:r w:rsidR="00E254DE">
          <w:rPr>
            <w:noProof/>
            <w:webHidden/>
          </w:rPr>
          <w:instrText xml:space="preserve"> PAGEREF _Toc513767111 \h </w:instrText>
        </w:r>
        <w:r w:rsidR="00E254DE">
          <w:rPr>
            <w:noProof/>
            <w:webHidden/>
          </w:rPr>
        </w:r>
        <w:r w:rsidR="00E254DE">
          <w:rPr>
            <w:noProof/>
            <w:webHidden/>
          </w:rPr>
          <w:fldChar w:fldCharType="separate"/>
        </w:r>
        <w:r w:rsidR="0080043E">
          <w:rPr>
            <w:noProof/>
            <w:webHidden/>
          </w:rPr>
          <w:t>11</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2" w:history="1">
        <w:r w:rsidR="00E254DE" w:rsidRPr="005D2264">
          <w:rPr>
            <w:rStyle w:val="Hipervnculo"/>
            <w:noProof/>
          </w:rPr>
          <w:t xml:space="preserve">2.2.1 Compensación para </w:t>
        </w:r>
        <w:r w:rsidR="00E254DE" w:rsidRPr="005D2264">
          <w:rPr>
            <w:rStyle w:val="Hipervnculo"/>
            <w:rFonts w:ascii="Cambria Math" w:hAnsi="Cambria Math"/>
            <w:noProof/>
          </w:rPr>
          <w:t>δ</w:t>
        </w:r>
        <w:r w:rsidR="00E254DE" w:rsidRPr="005D2264">
          <w:rPr>
            <w:rStyle w:val="Hipervnculo"/>
            <w:noProof/>
          </w:rPr>
          <w:t>=1°</w:t>
        </w:r>
        <w:r w:rsidR="00E254DE">
          <w:rPr>
            <w:noProof/>
            <w:webHidden/>
          </w:rPr>
          <w:tab/>
        </w:r>
        <w:r w:rsidR="00E254DE">
          <w:rPr>
            <w:noProof/>
            <w:webHidden/>
          </w:rPr>
          <w:fldChar w:fldCharType="begin"/>
        </w:r>
        <w:r w:rsidR="00E254DE">
          <w:rPr>
            <w:noProof/>
            <w:webHidden/>
          </w:rPr>
          <w:instrText xml:space="preserve"> PAGEREF _Toc513767112 \h </w:instrText>
        </w:r>
        <w:r w:rsidR="00E254DE">
          <w:rPr>
            <w:noProof/>
            <w:webHidden/>
          </w:rPr>
        </w:r>
        <w:r w:rsidR="00E254DE">
          <w:rPr>
            <w:noProof/>
            <w:webHidden/>
          </w:rPr>
          <w:fldChar w:fldCharType="separate"/>
        </w:r>
        <w:r w:rsidR="0080043E">
          <w:rPr>
            <w:noProof/>
            <w:webHidden/>
          </w:rPr>
          <w:t>12</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3" w:history="1">
        <w:r w:rsidR="00E254DE" w:rsidRPr="005D2264">
          <w:rPr>
            <w:rStyle w:val="Hipervnculo"/>
            <w:noProof/>
          </w:rPr>
          <w:t xml:space="preserve">2.2.2 Compensación para </w:t>
        </w:r>
        <w:r w:rsidR="00E254DE" w:rsidRPr="005D2264">
          <w:rPr>
            <w:rStyle w:val="Hipervnculo"/>
            <w:rFonts w:ascii="Cambria Math" w:hAnsi="Cambria Math"/>
            <w:noProof/>
          </w:rPr>
          <w:t>δ</w:t>
        </w:r>
        <w:r w:rsidR="00E254DE" w:rsidRPr="005D2264">
          <w:rPr>
            <w:rStyle w:val="Hipervnculo"/>
            <w:noProof/>
          </w:rPr>
          <w:t>=25°</w:t>
        </w:r>
        <w:r w:rsidR="00E254DE">
          <w:rPr>
            <w:noProof/>
            <w:webHidden/>
          </w:rPr>
          <w:tab/>
        </w:r>
        <w:r w:rsidR="00E254DE">
          <w:rPr>
            <w:noProof/>
            <w:webHidden/>
          </w:rPr>
          <w:fldChar w:fldCharType="begin"/>
        </w:r>
        <w:r w:rsidR="00E254DE">
          <w:rPr>
            <w:noProof/>
            <w:webHidden/>
          </w:rPr>
          <w:instrText xml:space="preserve"> PAGEREF _Toc513767113 \h </w:instrText>
        </w:r>
        <w:r w:rsidR="00E254DE">
          <w:rPr>
            <w:noProof/>
            <w:webHidden/>
          </w:rPr>
        </w:r>
        <w:r w:rsidR="00E254DE">
          <w:rPr>
            <w:noProof/>
            <w:webHidden/>
          </w:rPr>
          <w:fldChar w:fldCharType="separate"/>
        </w:r>
        <w:r w:rsidR="0080043E">
          <w:rPr>
            <w:noProof/>
            <w:webHidden/>
          </w:rPr>
          <w:t>14</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4" w:history="1">
        <w:r w:rsidR="00E254DE" w:rsidRPr="005D2264">
          <w:rPr>
            <w:rStyle w:val="Hipervnculo"/>
            <w:noProof/>
          </w:rPr>
          <w:t xml:space="preserve">2.2.3 Compensación para </w:t>
        </w:r>
        <w:r w:rsidR="00E254DE" w:rsidRPr="005D2264">
          <w:rPr>
            <w:rStyle w:val="Hipervnculo"/>
            <w:rFonts w:ascii="Cambria Math" w:hAnsi="Cambria Math"/>
            <w:noProof/>
          </w:rPr>
          <w:t>δ</w:t>
        </w:r>
        <w:r w:rsidR="00E254DE" w:rsidRPr="005D2264">
          <w:rPr>
            <w:rStyle w:val="Hipervnculo"/>
            <w:noProof/>
          </w:rPr>
          <w:t>=35°</w:t>
        </w:r>
        <w:r w:rsidR="00E254DE">
          <w:rPr>
            <w:noProof/>
            <w:webHidden/>
          </w:rPr>
          <w:tab/>
        </w:r>
        <w:r w:rsidR="00E254DE">
          <w:rPr>
            <w:noProof/>
            <w:webHidden/>
          </w:rPr>
          <w:fldChar w:fldCharType="begin"/>
        </w:r>
        <w:r w:rsidR="00E254DE">
          <w:rPr>
            <w:noProof/>
            <w:webHidden/>
          </w:rPr>
          <w:instrText xml:space="preserve"> PAGEREF _Toc513767114 \h </w:instrText>
        </w:r>
        <w:r w:rsidR="00E254DE">
          <w:rPr>
            <w:noProof/>
            <w:webHidden/>
          </w:rPr>
        </w:r>
        <w:r w:rsidR="00E254DE">
          <w:rPr>
            <w:noProof/>
            <w:webHidden/>
          </w:rPr>
          <w:fldChar w:fldCharType="separate"/>
        </w:r>
        <w:r w:rsidR="0080043E">
          <w:rPr>
            <w:noProof/>
            <w:webHidden/>
          </w:rPr>
          <w:t>16</w:t>
        </w:r>
        <w:r w:rsidR="00E254DE">
          <w:rPr>
            <w:noProof/>
            <w:webHidden/>
          </w:rPr>
          <w:fldChar w:fldCharType="end"/>
        </w:r>
      </w:hyperlink>
    </w:p>
    <w:p w:rsidR="00E254DE" w:rsidRDefault="00B47EA1">
      <w:pPr>
        <w:pStyle w:val="TDC1"/>
        <w:rPr>
          <w:rFonts w:asciiTheme="minorHAnsi" w:eastAsiaTheme="minorEastAsia" w:hAnsiTheme="minorHAnsi"/>
          <w:noProof/>
          <w:sz w:val="22"/>
          <w:lang w:eastAsia="es-CL"/>
        </w:rPr>
      </w:pPr>
      <w:hyperlink w:anchor="_Toc513767115" w:history="1">
        <w:r w:rsidR="00E254DE" w:rsidRPr="005D2264">
          <w:rPr>
            <w:rStyle w:val="Hipervnculo"/>
            <w:noProof/>
          </w:rPr>
          <w:t>3 Compensación con TCSC</w:t>
        </w:r>
        <w:r w:rsidR="00E254DE">
          <w:rPr>
            <w:noProof/>
            <w:webHidden/>
          </w:rPr>
          <w:tab/>
        </w:r>
        <w:r w:rsidR="00E254DE">
          <w:rPr>
            <w:noProof/>
            <w:webHidden/>
          </w:rPr>
          <w:fldChar w:fldCharType="begin"/>
        </w:r>
        <w:r w:rsidR="00E254DE">
          <w:rPr>
            <w:noProof/>
            <w:webHidden/>
          </w:rPr>
          <w:instrText xml:space="preserve"> PAGEREF _Toc513767115 \h </w:instrText>
        </w:r>
        <w:r w:rsidR="00E254DE">
          <w:rPr>
            <w:noProof/>
            <w:webHidden/>
          </w:rPr>
        </w:r>
        <w:r w:rsidR="00E254DE">
          <w:rPr>
            <w:noProof/>
            <w:webHidden/>
          </w:rPr>
          <w:fldChar w:fldCharType="separate"/>
        </w:r>
        <w:r w:rsidR="0080043E">
          <w:rPr>
            <w:noProof/>
            <w:webHidden/>
          </w:rPr>
          <w:t>18</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16" w:history="1">
        <w:r w:rsidR="00E254DE" w:rsidRPr="005D2264">
          <w:rPr>
            <w:rStyle w:val="Hipervnculo"/>
            <w:noProof/>
          </w:rPr>
          <w:t>3.1 Cálculo de parámetros</w:t>
        </w:r>
        <w:r w:rsidR="00E254DE">
          <w:rPr>
            <w:noProof/>
            <w:webHidden/>
          </w:rPr>
          <w:tab/>
        </w:r>
        <w:r w:rsidR="00E254DE">
          <w:rPr>
            <w:noProof/>
            <w:webHidden/>
          </w:rPr>
          <w:fldChar w:fldCharType="begin"/>
        </w:r>
        <w:r w:rsidR="00E254DE">
          <w:rPr>
            <w:noProof/>
            <w:webHidden/>
          </w:rPr>
          <w:instrText xml:space="preserve"> PAGEREF _Toc513767116 \h </w:instrText>
        </w:r>
        <w:r w:rsidR="00E254DE">
          <w:rPr>
            <w:noProof/>
            <w:webHidden/>
          </w:rPr>
        </w:r>
        <w:r w:rsidR="00E254DE">
          <w:rPr>
            <w:noProof/>
            <w:webHidden/>
          </w:rPr>
          <w:fldChar w:fldCharType="separate"/>
        </w:r>
        <w:r w:rsidR="0080043E">
          <w:rPr>
            <w:noProof/>
            <w:webHidden/>
          </w:rPr>
          <w:t>18</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7" w:history="1">
        <w:r w:rsidR="00E254DE" w:rsidRPr="005D2264">
          <w:rPr>
            <w:rStyle w:val="Hipervnculo"/>
            <w:noProof/>
          </w:rPr>
          <w:t xml:space="preserve">3.1.1 Cálculo de parámetro </w:t>
        </w:r>
        <m:oMath>
          <m:r>
            <m:rPr>
              <m:sty m:val="bi"/>
            </m:rPr>
            <w:rPr>
              <w:rStyle w:val="Hipervnculo"/>
              <w:rFonts w:ascii="Cambria Math" w:hAnsi="Cambria Math"/>
              <w:noProof/>
            </w:rPr>
            <m:t>C</m:t>
          </m:r>
          <m:r>
            <m:rPr>
              <m:sty m:val="bi"/>
            </m:rPr>
            <w:rPr>
              <w:rStyle w:val="Hipervnculo"/>
              <w:rFonts w:ascii="Cambria Math" w:hAnsi="Cambria Math"/>
              <w:noProof/>
            </w:rPr>
            <m:t>0</m:t>
          </m:r>
        </m:oMath>
        <w:r w:rsidR="00E254DE">
          <w:rPr>
            <w:noProof/>
            <w:webHidden/>
          </w:rPr>
          <w:tab/>
        </w:r>
        <w:r w:rsidR="00E254DE">
          <w:rPr>
            <w:noProof/>
            <w:webHidden/>
          </w:rPr>
          <w:fldChar w:fldCharType="begin"/>
        </w:r>
        <w:r w:rsidR="00E254DE">
          <w:rPr>
            <w:noProof/>
            <w:webHidden/>
          </w:rPr>
          <w:instrText xml:space="preserve"> PAGEREF _Toc513767117 \h </w:instrText>
        </w:r>
        <w:r w:rsidR="00E254DE">
          <w:rPr>
            <w:noProof/>
            <w:webHidden/>
          </w:rPr>
        </w:r>
        <w:r w:rsidR="00E254DE">
          <w:rPr>
            <w:noProof/>
            <w:webHidden/>
          </w:rPr>
          <w:fldChar w:fldCharType="separate"/>
        </w:r>
        <w:r w:rsidR="0080043E">
          <w:rPr>
            <w:noProof/>
            <w:webHidden/>
          </w:rPr>
          <w:t>19</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8" w:history="1">
        <w:r w:rsidR="00E254DE" w:rsidRPr="005D2264">
          <w:rPr>
            <w:rStyle w:val="Hipervnculo"/>
            <w:noProof/>
          </w:rPr>
          <w:t xml:space="preserve">3.1.2 Cálculo de parámetro </w:t>
        </w:r>
        <m:oMath>
          <m:r>
            <m:rPr>
              <m:sty m:val="bi"/>
            </m:rPr>
            <w:rPr>
              <w:rStyle w:val="Hipervnculo"/>
              <w:rFonts w:ascii="Cambria Math" w:hAnsi="Cambria Math"/>
              <w:noProof/>
            </w:rPr>
            <m:t>L</m:t>
          </m:r>
          <m:r>
            <m:rPr>
              <m:sty m:val="bi"/>
            </m:rPr>
            <w:rPr>
              <w:rStyle w:val="Hipervnculo"/>
              <w:rFonts w:ascii="Cambria Math" w:hAnsi="Cambria Math"/>
              <w:noProof/>
            </w:rPr>
            <m:t>0</m:t>
          </m:r>
        </m:oMath>
        <w:r w:rsidR="00E254DE">
          <w:rPr>
            <w:noProof/>
            <w:webHidden/>
          </w:rPr>
          <w:tab/>
        </w:r>
        <w:r w:rsidR="00E254DE">
          <w:rPr>
            <w:noProof/>
            <w:webHidden/>
          </w:rPr>
          <w:fldChar w:fldCharType="begin"/>
        </w:r>
        <w:r w:rsidR="00E254DE">
          <w:rPr>
            <w:noProof/>
            <w:webHidden/>
          </w:rPr>
          <w:instrText xml:space="preserve"> PAGEREF _Toc513767118 \h </w:instrText>
        </w:r>
        <w:r w:rsidR="00E254DE">
          <w:rPr>
            <w:noProof/>
            <w:webHidden/>
          </w:rPr>
        </w:r>
        <w:r w:rsidR="00E254DE">
          <w:rPr>
            <w:noProof/>
            <w:webHidden/>
          </w:rPr>
          <w:fldChar w:fldCharType="separate"/>
        </w:r>
        <w:r w:rsidR="0080043E">
          <w:rPr>
            <w:noProof/>
            <w:webHidden/>
          </w:rPr>
          <w:t>19</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19" w:history="1">
        <w:r w:rsidR="00E254DE" w:rsidRPr="005D2264">
          <w:rPr>
            <w:rStyle w:val="Hipervnculo"/>
            <w:noProof/>
          </w:rPr>
          <w:t xml:space="preserve">3.2 Compensación para </w:t>
        </w:r>
        <w:r w:rsidR="00E254DE" w:rsidRPr="005D2264">
          <w:rPr>
            <w:rStyle w:val="Hipervnculo"/>
            <w:rFonts w:ascii="Cambria Math" w:hAnsi="Cambria Math"/>
            <w:noProof/>
          </w:rPr>
          <w:t>δnom</w:t>
        </w:r>
        <w:r w:rsidR="00E254DE" w:rsidRPr="005D2264">
          <w:rPr>
            <w:rStyle w:val="Hipervnculo"/>
            <w:noProof/>
          </w:rPr>
          <w:t>=25°</w:t>
        </w:r>
        <w:r w:rsidR="00E254DE">
          <w:rPr>
            <w:noProof/>
            <w:webHidden/>
          </w:rPr>
          <w:tab/>
        </w:r>
        <w:r w:rsidR="00E254DE">
          <w:rPr>
            <w:noProof/>
            <w:webHidden/>
          </w:rPr>
          <w:fldChar w:fldCharType="begin"/>
        </w:r>
        <w:r w:rsidR="00E254DE">
          <w:rPr>
            <w:noProof/>
            <w:webHidden/>
          </w:rPr>
          <w:instrText xml:space="preserve"> PAGEREF _Toc513767119 \h </w:instrText>
        </w:r>
        <w:r w:rsidR="00E254DE">
          <w:rPr>
            <w:noProof/>
            <w:webHidden/>
          </w:rPr>
        </w:r>
        <w:r w:rsidR="00E254DE">
          <w:rPr>
            <w:noProof/>
            <w:webHidden/>
          </w:rPr>
          <w:fldChar w:fldCharType="separate"/>
        </w:r>
        <w:r w:rsidR="0080043E">
          <w:rPr>
            <w:noProof/>
            <w:webHidden/>
          </w:rPr>
          <w:t>19</w:t>
        </w:r>
        <w:r w:rsidR="00E254DE">
          <w:rPr>
            <w:noProof/>
            <w:webHidden/>
          </w:rPr>
          <w:fldChar w:fldCharType="end"/>
        </w:r>
      </w:hyperlink>
    </w:p>
    <w:p w:rsidR="00E254DE" w:rsidRDefault="00B47EA1">
      <w:pPr>
        <w:pStyle w:val="TDC1"/>
        <w:rPr>
          <w:rFonts w:asciiTheme="minorHAnsi" w:eastAsiaTheme="minorEastAsia" w:hAnsiTheme="minorHAnsi"/>
          <w:noProof/>
          <w:sz w:val="22"/>
          <w:lang w:eastAsia="es-CL"/>
        </w:rPr>
      </w:pPr>
      <w:hyperlink w:anchor="_Toc513767120" w:history="1">
        <w:r w:rsidR="00E254DE" w:rsidRPr="005D2264">
          <w:rPr>
            <w:rStyle w:val="Hipervnculo"/>
            <w:noProof/>
          </w:rPr>
          <w:t>Discusión y conclusiones</w:t>
        </w:r>
        <w:r w:rsidR="00E254DE">
          <w:rPr>
            <w:noProof/>
            <w:webHidden/>
          </w:rPr>
          <w:tab/>
        </w:r>
        <w:r w:rsidR="00E254DE">
          <w:rPr>
            <w:noProof/>
            <w:webHidden/>
          </w:rPr>
          <w:fldChar w:fldCharType="begin"/>
        </w:r>
        <w:r w:rsidR="00E254DE">
          <w:rPr>
            <w:noProof/>
            <w:webHidden/>
          </w:rPr>
          <w:instrText xml:space="preserve"> PAGEREF _Toc513767120 \h </w:instrText>
        </w:r>
        <w:r w:rsidR="00E254DE">
          <w:rPr>
            <w:noProof/>
            <w:webHidden/>
          </w:rPr>
        </w:r>
        <w:r w:rsidR="00E254DE">
          <w:rPr>
            <w:noProof/>
            <w:webHidden/>
          </w:rPr>
          <w:fldChar w:fldCharType="separate"/>
        </w:r>
        <w:r w:rsidR="0080043E">
          <w:rPr>
            <w:noProof/>
            <w:webHidden/>
          </w:rPr>
          <w:t>23</w:t>
        </w:r>
        <w:r w:rsidR="00E254DE">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3767099"/>
      <w:r w:rsidRPr="00452B7B">
        <w:lastRenderedPageBreak/>
        <w:t>Intro</w:t>
      </w:r>
      <w:r w:rsidR="00F6291D" w:rsidRPr="00452B7B">
        <w:t>ducción</w:t>
      </w:r>
      <w:bookmarkEnd w:id="0"/>
    </w:p>
    <w:p w:rsidR="007A28AF" w:rsidRDefault="007A28AF" w:rsidP="007A28AF">
      <w:r>
        <w:t>Los sistemas eléctricos de potencia</w:t>
      </w:r>
      <w:r w:rsidR="000052DF">
        <w:t xml:space="preserve"> (SEP)</w:t>
      </w:r>
      <w:r>
        <w:t xml:space="preserve"> tienen la particularidad de presentar problemas comunes como bajas tensiones debido a la  impedancia de línea o variaciones en el extremo de la carga</w:t>
      </w:r>
      <w:r w:rsidR="000052DF">
        <w:t>,</w:t>
      </w:r>
      <w:r>
        <w:t xml:space="preserve"> que el extremo de la fuente tenga que suministrar altos niveles de potencia reactiva o simplemente tener problemas para suministrar la potencia requerida por la carga.</w:t>
      </w:r>
    </w:p>
    <w:p w:rsidR="007A28AF" w:rsidRDefault="007A28AF" w:rsidP="007A28AF">
      <w:r>
        <w:t>Con la aparición del tiristor, se crearon configuraciones de electrónica de potencia de mucha utilidad, tal y como lo es el TCR (</w:t>
      </w:r>
      <w:proofErr w:type="spellStart"/>
      <w:r>
        <w:t>Thyristor</w:t>
      </w:r>
      <w:proofErr w:type="spellEnd"/>
      <w:r>
        <w:t xml:space="preserve"> </w:t>
      </w:r>
      <w:proofErr w:type="spellStart"/>
      <w:r>
        <w:t>Controlled</w:t>
      </w:r>
      <w:proofErr w:type="spellEnd"/>
      <w:r>
        <w:t xml:space="preserve"> Reactor), el cual mediante al disparo de</w:t>
      </w:r>
      <w:r w:rsidR="000052DF">
        <w:t xml:space="preserve"> lo</w:t>
      </w:r>
      <w:r w:rsidR="00E254DE">
        <w:t xml:space="preserve">s tiristores en anti paralelo en serie con una inductancia, </w:t>
      </w:r>
      <w:r w:rsidR="000052DF">
        <w:t xml:space="preserve">es capaz de dar origen a una inductancia variable. Adicionando un capacitor en paralelo a la rama TCR, se crea una capacitancia variable, lo cual resulta ideal para la implementación en los SEP, debido a su naturaleza dinámica </w:t>
      </w:r>
      <w:r w:rsidR="00E254DE">
        <w:t>y de rápida respuesta.</w:t>
      </w:r>
    </w:p>
    <w:p w:rsidR="000052DF" w:rsidRDefault="000052DF" w:rsidP="007A28AF">
      <w:r>
        <w:t xml:space="preserve">En el siguiente trabajo se dará paso al análisis de un sistema eléctrico de línea corta,  en el cual se implementará dos tipos de </w:t>
      </w:r>
      <w:r w:rsidR="00F11738">
        <w:t>controladores FACTS</w:t>
      </w:r>
      <w:r>
        <w:t>, primero con SVC y luego con TCSC, ambos compensadores  están basados en la configuración de TCR en paralelo con una capacitancia, la diferencia entre ambos radica en la disposición en la implementación del sistema. Siendo el SVC conectado en ‘paralelo’ y el TCSC en ‘serie’ respecto a la línea de transmisión.</w:t>
      </w:r>
    </w:p>
    <w:p w:rsidR="00F11738" w:rsidRDefault="00F11738" w:rsidP="007A28AF">
      <w:pPr>
        <w:sectPr w:rsidR="00F11738"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t>El SVC tiene la particularidad que se implementa con el objetivo de elevar la tensión en el punto de conexión. Y el TCSC reduce parcialmente la impedancia de la línea, permitiendo dar paso  a mayor corriente. Ambos compensadores, valga la redundancia compensan reactivos.</w:t>
      </w:r>
    </w:p>
    <w:p w:rsidR="00970890" w:rsidRPr="00413B04" w:rsidRDefault="004D3C31" w:rsidP="00CF0E8E">
      <w:pPr>
        <w:pStyle w:val="Ttulo1"/>
      </w:pPr>
      <w:bookmarkStart w:id="1" w:name="_Toc513767100"/>
      <w:r>
        <w:lastRenderedPageBreak/>
        <w:t>Sistema sin compensar</w:t>
      </w:r>
      <w:bookmarkEnd w:id="1"/>
      <w:r w:rsidR="00970890" w:rsidRPr="00413B04">
        <w:t xml:space="preserve"> </w:t>
      </w:r>
    </w:p>
    <w:p w:rsidR="00866C77" w:rsidRPr="007E5C7B" w:rsidRDefault="004D3C31" w:rsidP="00D26D52">
      <w:pPr>
        <w:rPr>
          <w:szCs w:val="24"/>
        </w:rPr>
      </w:pPr>
      <w:r w:rsidRPr="007E5C7B">
        <w:rPr>
          <w:szCs w:val="24"/>
        </w:rPr>
        <w:t>Se presenta el sistema a trabajar. Se pide calcular el ángulo de carga en el punto P y simular para los diferentes grados de carga y verificar los niveles de tensión en el punto P.</w:t>
      </w:r>
    </w:p>
    <w:p w:rsidR="00B94BAE" w:rsidRDefault="00E57979"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45pt;height:165.75pt">
            <v:imagedata r:id="rId20" o:title="FIG1"/>
          </v:shape>
        </w:pict>
      </w:r>
      <w:r w:rsidR="00B94BAE">
        <w:rPr>
          <w:sz w:val="24"/>
          <w:szCs w:val="24"/>
        </w:rPr>
        <w:br/>
      </w:r>
      <w:r w:rsidR="00B94BAE" w:rsidRPr="007E5C7B">
        <w:rPr>
          <w:sz w:val="18"/>
          <w:szCs w:val="24"/>
        </w:rPr>
        <w:t>Figura 1</w:t>
      </w:r>
      <w:r w:rsidR="00462CFF" w:rsidRPr="007E5C7B">
        <w:rPr>
          <w:sz w:val="18"/>
          <w:szCs w:val="24"/>
        </w:rPr>
        <w:t>-1</w:t>
      </w:r>
      <w:r w:rsidR="00B94BAE" w:rsidRPr="007E5C7B">
        <w:rPr>
          <w:sz w:val="18"/>
          <w:szCs w:val="24"/>
        </w:rPr>
        <w:t>: Sistema sin compensar</w:t>
      </w:r>
    </w:p>
    <w:p w:rsidR="00B94BAE" w:rsidRPr="007E5C7B" w:rsidRDefault="00B94BAE" w:rsidP="00B94BAE">
      <w:pPr>
        <w:rPr>
          <w:rFonts w:eastAsiaTheme="minorEastAsia" w:cs="Arial"/>
          <w:szCs w:val="24"/>
        </w:rPr>
      </w:pPr>
      <w:r w:rsidRPr="007E5C7B">
        <w:rPr>
          <w:rFonts w:eastAsiaTheme="minorEastAsia" w:cs="Arial"/>
          <w:szCs w:val="24"/>
        </w:rPr>
        <w:t>En la Figura 1 es mostrado el punto P que representa  un punto de la línea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528"/>
      </w:tblGrid>
      <w:tr w:rsidR="00B94BAE" w:rsidRPr="007E5C7B" w:rsidTr="00B94BAE">
        <w:trPr>
          <w:trHeight w:val="2066"/>
        </w:trPr>
        <w:tc>
          <w:tcPr>
            <w:tcW w:w="483" w:type="dxa"/>
          </w:tcPr>
          <w:p w:rsidR="00B94BAE" w:rsidRPr="007E5C7B" w:rsidRDefault="00B47EA1"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e>
                </m:acc>
              </m:oMath>
            </m:oMathPara>
          </w:p>
          <w:p w:rsidR="00B94BAE" w:rsidRPr="007E5C7B" w:rsidRDefault="00B47EA1"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e>
                </m:acc>
                <m:r>
                  <w:rPr>
                    <w:rFonts w:ascii="Cambria Math" w:hAnsi="Cambria Math"/>
                    <w:szCs w:val="24"/>
                  </w:rPr>
                  <m:t xml:space="preserve">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X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V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δ</m:t>
                </m:r>
              </m:oMath>
            </m:oMathPara>
          </w:p>
        </w:tc>
        <w:tc>
          <w:tcPr>
            <w:tcW w:w="7528" w:type="dxa"/>
          </w:tcPr>
          <w:p w:rsidR="00B94BAE" w:rsidRPr="007E5C7B" w:rsidRDefault="00B94BAE" w:rsidP="00B94BAE">
            <w:pPr>
              <w:spacing w:after="160" w:line="259" w:lineRule="auto"/>
              <w:rPr>
                <w:rFonts w:eastAsiaTheme="minorEastAsia" w:cs="Arial"/>
                <w:szCs w:val="24"/>
              </w:rPr>
            </w:pPr>
            <w:proofErr w:type="spellStart"/>
            <w:r w:rsidRPr="007E5C7B">
              <w:rPr>
                <w:rFonts w:eastAsiaTheme="minorEastAsia" w:cs="Arial"/>
                <w:szCs w:val="24"/>
              </w:rPr>
              <w:t>Fasor</w:t>
            </w:r>
            <w:proofErr w:type="spellEnd"/>
            <w:r w:rsidRPr="007E5C7B">
              <w:rPr>
                <w:rFonts w:eastAsiaTheme="minorEastAsia" w:cs="Arial"/>
                <w:szCs w:val="24"/>
              </w:rPr>
              <w:t xml:space="preserve"> de tensión fuente (extremo emisor)</w:t>
            </w:r>
          </w:p>
          <w:p w:rsidR="00B94BAE" w:rsidRPr="007E5C7B" w:rsidRDefault="00B94BAE" w:rsidP="00B94BAE">
            <w:pPr>
              <w:spacing w:after="160" w:line="259" w:lineRule="auto"/>
              <w:rPr>
                <w:rFonts w:eastAsiaTheme="minorEastAsia" w:cs="Arial"/>
                <w:szCs w:val="24"/>
              </w:rPr>
            </w:pPr>
            <w:proofErr w:type="spellStart"/>
            <w:r w:rsidRPr="007E5C7B">
              <w:rPr>
                <w:rFonts w:eastAsiaTheme="minorEastAsia" w:cs="Arial"/>
                <w:szCs w:val="24"/>
              </w:rPr>
              <w:t>Fasor</w:t>
            </w:r>
            <w:proofErr w:type="spellEnd"/>
            <w:r w:rsidRPr="007E5C7B">
              <w:rPr>
                <w:rFonts w:eastAsiaTheme="minorEastAsia" w:cs="Arial"/>
                <w:szCs w:val="24"/>
              </w:rPr>
              <w:t xml:space="preserve"> de tensión carga (extremo receptor)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Reactancia de línea</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 xml:space="preserve">Tensión eficaz </w:t>
            </w:r>
          </w:p>
          <w:p w:rsidR="00B94BAE" w:rsidRPr="007E5C7B" w:rsidRDefault="00C51789" w:rsidP="00B94BAE">
            <w:pPr>
              <w:spacing w:after="160" w:line="259" w:lineRule="auto"/>
              <w:rPr>
                <w:rFonts w:eastAsiaTheme="minorEastAsia" w:cs="Arial"/>
                <w:szCs w:val="24"/>
              </w:rPr>
            </w:pPr>
            <w:r w:rsidRPr="007E5C7B">
              <w:rPr>
                <w:rFonts w:eastAsiaTheme="minorEastAsia" w:cs="Arial"/>
                <w:szCs w:val="24"/>
              </w:rPr>
              <w:t>Á</w:t>
            </w:r>
            <w:r w:rsidR="00B94BAE" w:rsidRPr="007E5C7B">
              <w:rPr>
                <w:rFonts w:eastAsiaTheme="minorEastAsia" w:cs="Arial"/>
                <w:szCs w:val="24"/>
              </w:rPr>
              <w:t xml:space="preserve">ngulo de carga </w:t>
            </w:r>
          </w:p>
        </w:tc>
      </w:tr>
    </w:tbl>
    <w:p w:rsidR="00B94BAE" w:rsidRPr="007E5C7B" w:rsidRDefault="00B94BAE" w:rsidP="00B94BAE">
      <w:pPr>
        <w:rPr>
          <w:rFonts w:eastAsiaTheme="minorEastAsia" w:cs="Arial"/>
          <w:szCs w:val="24"/>
        </w:rPr>
      </w:pPr>
      <w:r w:rsidRPr="007E5C7B">
        <w:rPr>
          <w:rFonts w:eastAsiaTheme="minorEastAsia" w:cs="Arial"/>
          <w:szCs w:val="24"/>
        </w:rPr>
        <w:t>Si se tiene los siguientes datos:</w:t>
      </w:r>
    </w:p>
    <w:p w:rsidR="00B94BAE" w:rsidRPr="007E5C7B" w:rsidRDefault="00B47EA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r>
          <w:rPr>
            <w:rFonts w:ascii="Cambria Math" w:eastAsiaTheme="minorEastAsia" w:hAnsi="Cambria Math" w:cs="Arial"/>
            <w:szCs w:val="24"/>
          </w:rPr>
          <m:t>=35°</m:t>
        </m:r>
      </m:oMath>
      <w:r w:rsidR="00B94BAE" w:rsidRPr="007E5C7B">
        <w:rPr>
          <w:rFonts w:ascii="Arial" w:eastAsiaTheme="minorEastAsia" w:hAnsi="Arial" w:cs="Arial"/>
          <w:szCs w:val="24"/>
        </w:rPr>
        <w:t xml:space="preserve"> </w:t>
      </w:r>
      <w:r w:rsidR="00B94BAE" w:rsidRPr="007E5C7B">
        <w:rPr>
          <w:rFonts w:eastAsiaTheme="minorEastAsia" w:cs="Arial"/>
          <w:szCs w:val="24"/>
        </w:rPr>
        <w:t>Carga máxima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min</m:t>
            </m:r>
          </m:sub>
        </m:sSub>
        <m:r>
          <w:rPr>
            <w:rFonts w:ascii="Cambria Math" w:eastAsiaTheme="minorEastAsia" w:hAnsi="Cambria Math" w:cs="Arial"/>
            <w:szCs w:val="24"/>
          </w:rPr>
          <m:t>=1°</m:t>
        </m:r>
      </m:oMath>
      <w:r w:rsidR="00B94BAE" w:rsidRPr="007E5C7B">
        <w:rPr>
          <w:rFonts w:ascii="Arial" w:eastAsiaTheme="minorEastAsia" w:hAnsi="Arial" w:cs="Arial"/>
          <w:szCs w:val="24"/>
        </w:rPr>
        <w:t xml:space="preserve"> </w:t>
      </w:r>
      <w:r w:rsidR="00B94BAE" w:rsidRPr="007E5C7B">
        <w:rPr>
          <w:rFonts w:eastAsiaTheme="minorEastAsia" w:cs="Arial"/>
          <w:szCs w:val="24"/>
        </w:rPr>
        <w:t>Carga mínima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=25°</m:t>
        </m:r>
      </m:oMath>
      <w:r w:rsidR="00B94BAE" w:rsidRPr="007E5C7B">
        <w:rPr>
          <w:rFonts w:ascii="Arial" w:eastAsiaTheme="minorEastAsia" w:hAnsi="Arial" w:cs="Arial"/>
          <w:szCs w:val="24"/>
        </w:rPr>
        <w:t xml:space="preserve"> </w:t>
      </w:r>
      <w:r w:rsidR="00B94BAE" w:rsidRPr="007E5C7B">
        <w:rPr>
          <w:rFonts w:eastAsiaTheme="minorEastAsia" w:cs="Arial"/>
          <w:szCs w:val="24"/>
        </w:rPr>
        <w:t>Carga nominal</w:t>
      </w:r>
    </w:p>
    <w:p w:rsidR="00B94BAE" w:rsidRPr="007E5C7B" w:rsidRDefault="00B47EA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oMath>
      <w:r w:rsidR="00B94BAE" w:rsidRPr="007E5C7B">
        <w:rPr>
          <w:rFonts w:ascii="Arial" w:eastAsiaTheme="minorEastAsia" w:hAnsi="Arial" w:cs="Arial"/>
          <w:szCs w:val="24"/>
        </w:rPr>
        <w:t xml:space="preserve"> [V]</w:t>
      </w:r>
    </w:p>
    <w:p w:rsidR="00B94BAE" w:rsidRPr="007E5C7B" w:rsidRDefault="00B47EA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oMath>
      <w:r w:rsidR="00B94BAE" w:rsidRPr="007E5C7B">
        <w:rPr>
          <w:rFonts w:ascii="Arial" w:eastAsiaTheme="minorEastAsia" w:hAnsi="Arial" w:cs="Arial"/>
          <w:szCs w:val="24"/>
        </w:rPr>
        <w:t xml:space="preserve"> [V]</w:t>
      </w:r>
    </w:p>
    <w:p w:rsidR="00B94BAE" w:rsidRPr="007E5C7B" w:rsidRDefault="00B94BAE" w:rsidP="00B94BAE">
      <w:pPr>
        <w:rPr>
          <w:rFonts w:ascii="Arial" w:eastAsiaTheme="minorEastAsia" w:hAnsi="Arial" w:cs="Arial"/>
          <w:szCs w:val="24"/>
        </w:rPr>
      </w:pPr>
      <w:r w:rsidRPr="007E5C7B">
        <w:rPr>
          <w:rFonts w:ascii="Arial" w:eastAsiaTheme="minorEastAsia" w:hAnsi="Arial" w:cs="Arial"/>
          <w:szCs w:val="24"/>
        </w:rPr>
        <w:lastRenderedPageBreak/>
        <w:t>R = 1 [</w:t>
      </w:r>
      <w:proofErr w:type="spellStart"/>
      <w:r w:rsidRPr="007E5C7B">
        <w:rPr>
          <w:rFonts w:ascii="Arial" w:eastAsiaTheme="minorEastAsia" w:hAnsi="Arial" w:cs="Arial"/>
          <w:szCs w:val="24"/>
        </w:rPr>
        <w:t>mΩ</w:t>
      </w:r>
      <w:proofErr w:type="spellEnd"/>
      <w:r w:rsidRPr="007E5C7B">
        <w:rPr>
          <w:rFonts w:ascii="Arial" w:eastAsiaTheme="minorEastAsia" w:hAnsi="Arial" w:cs="Arial"/>
          <w:szCs w:val="24"/>
        </w:rPr>
        <w:t>]</w:t>
      </w:r>
    </w:p>
    <w:p w:rsidR="00B94BAE" w:rsidRPr="007E5C7B" w:rsidRDefault="005C0536" w:rsidP="00B94BAE">
      <w:pPr>
        <w:rPr>
          <w:rFonts w:ascii="Arial" w:eastAsiaTheme="minorEastAsia" w:hAnsi="Arial" w:cs="Arial"/>
          <w:szCs w:val="24"/>
        </w:rPr>
      </w:pPr>
      <w:r w:rsidRPr="007E5C7B">
        <w:rPr>
          <w:rFonts w:ascii="Arial" w:eastAsiaTheme="minorEastAsia" w:hAnsi="Arial" w:cs="Arial"/>
          <w:szCs w:val="24"/>
        </w:rPr>
        <w:t>L = 1800 [</w:t>
      </w:r>
      <w:proofErr w:type="spellStart"/>
      <w:r w:rsidRPr="007E5C7B">
        <w:rPr>
          <w:rFonts w:ascii="Arial" w:eastAsiaTheme="minorEastAsia" w:hAnsi="Arial" w:cs="Arial"/>
          <w:szCs w:val="24"/>
        </w:rPr>
        <w:t>μ</w:t>
      </w:r>
      <w:r w:rsidR="00B94BAE" w:rsidRPr="007E5C7B">
        <w:rPr>
          <w:rFonts w:ascii="Arial" w:eastAsiaTheme="minorEastAsia" w:hAnsi="Arial" w:cs="Arial"/>
          <w:szCs w:val="24"/>
        </w:rPr>
        <w:t>H</w:t>
      </w:r>
      <w:proofErr w:type="spellEnd"/>
      <w:r w:rsidR="00B94BAE" w:rsidRPr="007E5C7B">
        <w:rPr>
          <w:rFonts w:ascii="Arial" w:eastAsiaTheme="minorEastAsia" w:hAnsi="Arial" w:cs="Arial"/>
          <w:szCs w:val="24"/>
        </w:rPr>
        <w:t>]</w:t>
      </w:r>
    </w:p>
    <w:p w:rsidR="00970890" w:rsidRPr="00413B04" w:rsidRDefault="00C51789" w:rsidP="00970890">
      <w:pPr>
        <w:pStyle w:val="Ttulo2"/>
      </w:pPr>
      <w:bookmarkStart w:id="2" w:name="_Toc513767101"/>
      <w:r>
        <w:t>Cálculo del ángulo de carga en el punto P</w:t>
      </w:r>
      <w:bookmarkEnd w:id="2"/>
    </w:p>
    <w:p w:rsidR="009E65E5" w:rsidRPr="007E5C7B" w:rsidRDefault="00C51789" w:rsidP="009E65E5">
      <w:pPr>
        <w:rPr>
          <w:rFonts w:eastAsiaTheme="minorEastAsia"/>
          <w:szCs w:val="24"/>
        </w:rPr>
      </w:pPr>
      <w:r w:rsidRPr="007E5C7B">
        <w:rPr>
          <w:szCs w:val="24"/>
        </w:rPr>
        <w:t xml:space="preserve">Para realizar este cálculo es importante mencionar que se despreciará la resistencia, puesto que su valor es muy pequeño comparado a la reactancia de la línea. Se busca obtener una expresión de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r>
          <w:rPr>
            <w:rFonts w:ascii="Cambria Math" w:hAnsi="Cambria Math"/>
            <w:szCs w:val="24"/>
          </w:rPr>
          <m:t>|</m:t>
        </m:r>
      </m:oMath>
      <w:r w:rsidRPr="007E5C7B">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p</m:t>
            </m:r>
          </m:sub>
        </m:sSub>
      </m:oMath>
      <w:r w:rsidRPr="007E5C7B">
        <w:rPr>
          <w:rFonts w:eastAsiaTheme="minorEastAsia"/>
          <w:szCs w:val="24"/>
        </w:rPr>
        <w:t xml:space="preserve"> en función del ángulo de carga.</w:t>
      </w:r>
    </w:p>
    <w:p w:rsidR="00C51789" w:rsidRPr="007E5C7B" w:rsidRDefault="00C51789" w:rsidP="009E65E5">
      <w:pPr>
        <w:rPr>
          <w:rFonts w:eastAsiaTheme="minorEastAsia"/>
          <w:szCs w:val="24"/>
        </w:rPr>
      </w:pPr>
      <w:r w:rsidRPr="007E5C7B">
        <w:rPr>
          <w:rFonts w:eastAsiaTheme="minorEastAsia"/>
          <w:szCs w:val="24"/>
        </w:rPr>
        <w:t>Primero se busca una expresión de la corriente</w:t>
      </w:r>
      <w:r w:rsidRPr="007E5C7B">
        <w:rPr>
          <w:rFonts w:eastAsiaTheme="minorEastAsia"/>
          <w:i/>
          <w:szCs w:val="24"/>
        </w:rPr>
        <w:t xml:space="preserve"> I </w:t>
      </w:r>
      <w:r w:rsidR="008D64BC" w:rsidRPr="007E5C7B">
        <w:rPr>
          <w:rFonts w:eastAsiaTheme="minorEastAsia"/>
          <w:i/>
          <w:szCs w:val="24"/>
        </w:rPr>
        <w:t xml:space="preserve"> </w:t>
      </w:r>
      <w:r w:rsidRPr="007E5C7B">
        <w:rPr>
          <w:rFonts w:eastAsiaTheme="minorEastAsia"/>
          <w:szCs w:val="24"/>
        </w:rPr>
        <w:t>que circula en la línea de transmisión</w:t>
      </w:r>
    </w:p>
    <w:p w:rsidR="00C51789" w:rsidRPr="007E5C7B" w:rsidRDefault="00B47EA1" w:rsidP="009E65E5">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C51789" w:rsidRPr="007E5C7B" w:rsidRDefault="008D64BC" w:rsidP="009E65E5">
      <w:pPr>
        <w:rPr>
          <w:rFonts w:eastAsiaTheme="minorEastAsia"/>
          <w:szCs w:val="24"/>
        </w:rPr>
      </w:pPr>
      <w:r w:rsidRPr="007E5C7B">
        <w:rPr>
          <w:szCs w:val="24"/>
        </w:rPr>
        <w:t xml:space="preserve">Reemplazando por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=V∠0°</m:t>
        </m:r>
      </m:oMath>
      <w:r w:rsidRPr="007E5C7B">
        <w:rPr>
          <w:rFonts w:eastAsiaTheme="minorEastAsia"/>
          <w:szCs w:val="24"/>
        </w:rPr>
        <w:t xml:space="preserve"> y</w:t>
      </w:r>
      <w:r w:rsidR="00AF3A9A" w:rsidRPr="007E5C7B">
        <w:rPr>
          <w:rFonts w:eastAsiaTheme="minorEastAsia"/>
          <w:szCs w:val="24"/>
        </w:rPr>
        <w:t xml:space="preserve"> </w:t>
      </w:r>
      <w:r w:rsidRPr="007E5C7B">
        <w:rPr>
          <w:rFonts w:eastAsiaTheme="minorEastAsia"/>
          <w:szCs w:val="24"/>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cs="Arial"/>
            <w:szCs w:val="24"/>
          </w:rPr>
          <m:t>=V∠-δ°</m:t>
        </m:r>
      </m:oMath>
      <w:r w:rsidR="00AF3A9A" w:rsidRPr="007E5C7B">
        <w:rPr>
          <w:rFonts w:eastAsiaTheme="minorEastAsia"/>
          <w:szCs w:val="24"/>
        </w:rPr>
        <w:t xml:space="preserve"> en sus formas complejas</w:t>
      </w:r>
      <w:r w:rsidR="00BB1AD9" w:rsidRPr="007E5C7B">
        <w:rPr>
          <w:rFonts w:eastAsiaTheme="minorEastAsia"/>
          <w:szCs w:val="24"/>
        </w:rPr>
        <w:t xml:space="preserve"> rectangulares</w:t>
      </w:r>
      <w:r w:rsidR="00AF3A9A" w:rsidRPr="007E5C7B">
        <w:rPr>
          <w:rFonts w:eastAsiaTheme="minorEastAsia"/>
          <w:szCs w:val="24"/>
        </w:rPr>
        <w:t>:</w:t>
      </w:r>
    </w:p>
    <w:p w:rsidR="008D64BC" w:rsidRPr="007E5C7B" w:rsidRDefault="00B47EA1" w:rsidP="008D64BC">
      <w:pPr>
        <w:jc w:val="cente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V(1-cos⁡(δ)+jsen(δ))</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8D64BC" w:rsidRPr="007E5C7B" w:rsidRDefault="008D64BC" w:rsidP="008D64BC">
      <w:pPr>
        <w:rPr>
          <w:rFonts w:eastAsiaTheme="minorEastAsia"/>
          <w:szCs w:val="24"/>
        </w:rPr>
      </w:pPr>
      <w:r w:rsidRPr="007E5C7B">
        <w:rPr>
          <w:rFonts w:eastAsiaTheme="minorEastAsia"/>
          <w:szCs w:val="24"/>
        </w:rPr>
        <w:t>Utilizando las identidades trigonométricas:</w:t>
      </w:r>
    </w:p>
    <w:p w:rsidR="008D64BC" w:rsidRPr="007E5C7B" w:rsidRDefault="008D64BC" w:rsidP="008D64BC">
      <w:pPr>
        <w:rPr>
          <w:rFonts w:ascii="Arial" w:eastAsiaTheme="minorEastAsia" w:hAnsi="Arial" w:cs="Arial"/>
          <w:szCs w:val="24"/>
        </w:rPr>
      </w:pPr>
      <w:r w:rsidRPr="007E5C7B">
        <w:rPr>
          <w:rFonts w:eastAsiaTheme="minorEastAsia"/>
          <w:szCs w:val="24"/>
        </w:rPr>
        <w:t xml:space="preserve"> </w:t>
      </w:r>
      <m:oMath>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oMath>
      <w:r w:rsidRPr="007E5C7B">
        <w:rPr>
          <w:rFonts w:ascii="Arial" w:eastAsiaTheme="minorEastAsia" w:hAnsi="Arial" w:cs="Arial"/>
          <w:szCs w:val="24"/>
        </w:rPr>
        <w:t>=</w:t>
      </w:r>
      <m:oMath>
        <m:r>
          <w:rPr>
            <w:rFonts w:ascii="Cambria Math" w:hAnsi="Cambria Math" w:cs="Arial"/>
            <w:szCs w:val="24"/>
          </w:rPr>
          <m:t>2*</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oMath>
      <w:r w:rsidRPr="007E5C7B">
        <w:rPr>
          <w:rFonts w:ascii="Arial" w:eastAsiaTheme="minorEastAsia" w:hAnsi="Arial" w:cs="Arial"/>
          <w:szCs w:val="24"/>
        </w:rPr>
        <w:t xml:space="preserve"> </w:t>
      </w:r>
    </w:p>
    <w:p w:rsidR="004C393B" w:rsidRPr="007E5C7B" w:rsidRDefault="00B47EA1" w:rsidP="004C393B">
      <w:pPr>
        <w:rPr>
          <w:rFonts w:eastAsiaTheme="minorEastAsia"/>
          <w:szCs w:val="24"/>
        </w:rPr>
      </w:pPr>
      <m:oMathPara>
        <m:oMathParaPr>
          <m:jc m:val="left"/>
        </m:oMathParaPr>
        <m:oMath>
          <m:func>
            <m:funcPr>
              <m:ctrlPr>
                <w:rPr>
                  <w:rFonts w:ascii="Cambria Math" w:hAnsi="Cambria Math" w:cs="Arial"/>
                  <w:szCs w:val="24"/>
                </w:rPr>
              </m:ctrlPr>
            </m:funcPr>
            <m:fName>
              <m:r>
                <m:rPr>
                  <m:sty m:val="p"/>
                </m:rPr>
                <w:rPr>
                  <w:rFonts w:ascii="Cambria Math" w:hAnsi="Cambria Math" w:cs="Arial"/>
                  <w:szCs w:val="24"/>
                </w:rPr>
                <m:t xml:space="preserve"> cos</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r>
            <w:rPr>
              <w:rFonts w:ascii="Cambria Math" w:eastAsiaTheme="minorEastAsia" w:hAnsi="Cambria Math" w:cs="Arial"/>
              <w:szCs w:val="24"/>
            </w:rPr>
            <m:t>=1-2*</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m:rPr>
              <m:sty m:val="p"/>
            </m:rPr>
            <w:rPr>
              <w:rFonts w:eastAsiaTheme="minorEastAsia"/>
              <w:szCs w:val="24"/>
            </w:rPr>
            <w:br/>
          </m:r>
        </m:oMath>
      </m:oMathPara>
    </w:p>
    <w:p w:rsidR="004C393B" w:rsidRPr="007E5C7B" w:rsidRDefault="004C393B" w:rsidP="004C393B">
      <w:pPr>
        <w:rPr>
          <w:rFonts w:eastAsiaTheme="minorEastAsia"/>
          <w:szCs w:val="24"/>
        </w:rPr>
      </w:pPr>
      <w:r w:rsidRPr="007E5C7B">
        <w:rPr>
          <w:rFonts w:eastAsiaTheme="minorEastAsia"/>
          <w:szCs w:val="24"/>
        </w:rPr>
        <w:t>Se llega a la expresión de corriente</w:t>
      </w:r>
    </w:p>
    <w:p w:rsidR="00AF3A9A" w:rsidRPr="007E5C7B" w:rsidRDefault="00B47EA1"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eastAsiaTheme="minorEastAsia" w:hAnsi="Cambria Math"/>
                  <w:szCs w:val="24"/>
                </w:rPr>
                <m:t>+j</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eastAsiaTheme="minorEastAsia" w:hAnsi="Cambria Math"/>
                  <w:szCs w:val="24"/>
                </w:rPr>
                <m:t>)</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m:t>
              </m:r>
            </m:num>
            <m:den>
              <m:r>
                <w:rPr>
                  <w:rFonts w:ascii="Cambria Math" w:eastAsiaTheme="minorEastAsia" w:hAnsi="Cambria Math"/>
                  <w:szCs w:val="24"/>
                </w:rPr>
                <m:t>-j</m:t>
              </m:r>
            </m:den>
          </m:f>
        </m:oMath>
      </m:oMathPara>
    </w:p>
    <w:p w:rsidR="00AF3A9A" w:rsidRPr="007E5C7B" w:rsidRDefault="00AF3A9A" w:rsidP="004C393B">
      <w:pPr>
        <w:rPr>
          <w:rFonts w:eastAsiaTheme="minorEastAsia"/>
          <w:szCs w:val="24"/>
        </w:rPr>
      </w:pPr>
      <w:r w:rsidRPr="007E5C7B">
        <w:rPr>
          <w:rFonts w:eastAsiaTheme="minorEastAsia"/>
          <w:szCs w:val="24"/>
        </w:rPr>
        <w:t>Desarrollando la expresión  se llega a</w:t>
      </w:r>
    </w:p>
    <w:p w:rsidR="00AF3A9A" w:rsidRPr="007E5C7B" w:rsidRDefault="00AF3A9A" w:rsidP="004C393B">
      <w:pPr>
        <w:rPr>
          <w:rFonts w:eastAsiaTheme="minorEastAsia"/>
          <w:szCs w:val="24"/>
        </w:rPr>
      </w:pPr>
    </w:p>
    <w:p w:rsidR="00AF3A9A" w:rsidRPr="007E5C7B" w:rsidRDefault="00B47EA1"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-j</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w:r w:rsidRPr="007E5C7B">
        <w:rPr>
          <w:rFonts w:eastAsiaTheme="minorEastAsia"/>
          <w:szCs w:val="24"/>
        </w:rPr>
        <w:t>Luego la corriente I que circula por el sistema sin compensar es</w:t>
      </w:r>
      <m:oMath>
        <m:r>
          <w:rPr>
            <w:rFonts w:ascii="Cambria Math" w:eastAsiaTheme="minorEastAsia" w:hAnsi="Cambria Math"/>
            <w:szCs w:val="24"/>
          </w:rPr>
          <m:t>:</m:t>
        </m:r>
      </m:oMath>
    </w:p>
    <w:p w:rsidR="00AF3A9A" w:rsidRPr="007E5C7B" w:rsidRDefault="00B47EA1" w:rsidP="00AF3A9A">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hAnsi="Cambria Math" w:cs="Arial"/>
                      <w:szCs w:val="24"/>
                    </w:rPr>
                    <m:t>∠-δ/2</m:t>
                  </m:r>
                </m:e>
              </m:func>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015AA5" w:rsidRPr="007E5C7B" w:rsidRDefault="00015AA5" w:rsidP="004C393B">
      <w:pPr>
        <w:rPr>
          <w:rFonts w:eastAsiaTheme="minorEastAsia"/>
          <w:szCs w:val="24"/>
        </w:rPr>
      </w:pPr>
      <w:r w:rsidRPr="007E5C7B">
        <w:rPr>
          <w:rFonts w:eastAsiaTheme="minorEastAsia"/>
          <w:szCs w:val="24"/>
        </w:rPr>
        <w:lastRenderedPageBreak/>
        <w:t xml:space="preserve">Ahora para obtener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se realiza un LVK  con  la fuente, obteniendo:</w:t>
      </w:r>
    </w:p>
    <w:p w:rsidR="00015AA5" w:rsidRPr="007E5C7B" w:rsidRDefault="00B47EA1"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jX</m:t>
              </m:r>
            </m:num>
            <m:den>
              <m:r>
                <w:rPr>
                  <w:rFonts w:ascii="Cambria Math" w:eastAsiaTheme="minorEastAsia" w:hAnsi="Cambria Math"/>
                  <w:szCs w:val="24"/>
                </w:rPr>
                <m:t>4</m:t>
              </m:r>
            </m:den>
          </m:f>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p w:rsidR="00640995" w:rsidRPr="007E5C7B" w:rsidRDefault="00640995" w:rsidP="004C393B">
      <w:pPr>
        <w:rPr>
          <w:rFonts w:eastAsiaTheme="minorEastAsia"/>
          <w:szCs w:val="24"/>
        </w:rPr>
      </w:pPr>
      <w:r w:rsidRPr="007E5C7B">
        <w:rPr>
          <w:rFonts w:eastAsiaTheme="minorEastAsia"/>
          <w:szCs w:val="24"/>
        </w:rPr>
        <w:t xml:space="preserve">Si reemplazamos en la ecuación la corriente, podemos notar que las reactancias se van, quedando la expresión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w:t>
      </w:r>
    </w:p>
    <w:p w:rsidR="0087358B" w:rsidRPr="007E5C7B" w:rsidRDefault="00B47EA1"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4"/>
            </w:rPr>
            <m:t>=V-</m:t>
          </m:r>
          <m:f>
            <m:fPr>
              <m:ctrlPr>
                <w:rPr>
                  <w:rFonts w:ascii="Cambria Math" w:eastAsiaTheme="minorEastAsia" w:hAnsi="Cambria Math"/>
                  <w:i/>
                  <w:szCs w:val="24"/>
                </w:rPr>
              </m:ctrlPr>
            </m:fPr>
            <m:num>
              <m:r>
                <w:rPr>
                  <w:rFonts w:ascii="Cambria Math" w:eastAsiaTheme="minorEastAsia" w:hAnsi="Cambria Math"/>
                  <w:szCs w:val="24"/>
                </w:rPr>
                <m:t>V*sen(</m:t>
              </m:r>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r>
                <w:rPr>
                  <w:rFonts w:ascii="Cambria Math" w:eastAsiaTheme="minorEastAsia" w:hAnsi="Cambria Math"/>
                  <w:szCs w:val="24"/>
                </w:rPr>
                <m:t>)</m:t>
              </m:r>
              <m:r>
                <w:rPr>
                  <w:rFonts w:ascii="Cambria Math" w:hAnsi="Cambria Math" w:cs="Arial"/>
                  <w:szCs w:val="24"/>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hAnsi="Cambria Math" w:cs="Arial"/>
                      <w:i/>
                      <w:szCs w:val="24"/>
                    </w:rPr>
                  </m:ctrlPr>
                </m:num>
                <m:den>
                  <m:r>
                    <w:rPr>
                      <w:rFonts w:ascii="Cambria Math" w:eastAsiaTheme="minorEastAsia" w:hAnsi="Cambria Math"/>
                      <w:szCs w:val="24"/>
                    </w:rPr>
                    <m:t>2</m:t>
                  </m:r>
                </m:den>
              </m:f>
              <m:r>
                <w:rPr>
                  <w:rFonts w:ascii="Cambria Math" w:hAnsi="Cambria Math" w:cs="Arial"/>
                  <w:szCs w:val="24"/>
                </w:rPr>
                <m:t>)</m:t>
              </m:r>
            </m:num>
            <m:den>
              <m:r>
                <w:rPr>
                  <w:rFonts w:ascii="Cambria Math" w:eastAsiaTheme="minorEastAsia" w:hAnsi="Cambria Math"/>
                  <w:szCs w:val="24"/>
                </w:rPr>
                <m:t>2</m:t>
              </m:r>
            </m:den>
          </m:f>
        </m:oMath>
      </m:oMathPara>
    </w:p>
    <w:p w:rsidR="0087358B" w:rsidRPr="007E5C7B" w:rsidRDefault="00F70472" w:rsidP="004C393B">
      <w:pPr>
        <w:rPr>
          <w:rFonts w:eastAsiaTheme="minorEastAsia"/>
          <w:szCs w:val="24"/>
        </w:rPr>
      </w:pPr>
      <w:r w:rsidRPr="007E5C7B">
        <w:rPr>
          <w:rFonts w:eastAsiaTheme="minorEastAsia"/>
          <w:szCs w:val="24"/>
        </w:rPr>
        <w:t xml:space="preserve">Resulta conveniente pasar dividiendo V, para normalizar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y trabajarlo en [pu]. Si seguimos desarrollando la expresión, pasando el ángulo a  su forma rectangular obtenemos:</w:t>
      </w:r>
    </w:p>
    <w:p w:rsidR="00F70472" w:rsidRPr="007E5C7B" w:rsidRDefault="00B47EA1"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sen</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szCs w:val="24"/>
                      <w:lang w:val="en-US"/>
                    </w:rPr>
                  </m:ctrlPr>
                </m:funcPr>
                <m:fName>
                  <m:r>
                    <m:rPr>
                      <m:sty m:val="p"/>
                    </m:rPr>
                    <w:rPr>
                      <w:rFonts w:ascii="Cambria Math" w:eastAsiaTheme="minorEastAsia" w:hAnsi="Cambria Math"/>
                      <w:szCs w:val="24"/>
                      <w:lang w:val="en-US"/>
                    </w:rPr>
                    <m:t>cos</m:t>
                  </m:r>
                  <m:ctrlPr>
                    <w:rPr>
                      <w:rFonts w:ascii="Cambria Math" w:eastAsiaTheme="minorEastAsia" w:hAnsi="Cambria Math"/>
                      <w:i/>
                      <w:szCs w:val="24"/>
                      <w:lang w:val="en-US"/>
                    </w:rPr>
                  </m:ctrlPr>
                </m:fName>
                <m:e>
                  <m:d>
                    <m:dPr>
                      <m:ctrlPr>
                        <w:rPr>
                          <w:rFonts w:ascii="Cambria Math" w:eastAsiaTheme="minorEastAsia" w:hAnsi="Cambria Math"/>
                          <w:i/>
                          <w:szCs w:val="24"/>
                          <w:lang w:val="en-US"/>
                        </w:rPr>
                      </m:ctrlPr>
                    </m:dPr>
                    <m:e>
                      <m:r>
                        <w:rPr>
                          <w:rFonts w:ascii="Cambria Math" w:eastAsiaTheme="minorEastAsia" w:hAnsi="Cambria Math"/>
                          <w:szCs w:val="24"/>
                          <w:lang w:val="en-US"/>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e>
                  </m:d>
                </m:e>
              </m:func>
              <m:r>
                <w:rPr>
                  <w:rFonts w:ascii="Cambria Math" w:eastAsiaTheme="minorEastAsia" w:hAnsi="Cambria Math"/>
                  <w:szCs w:val="24"/>
                  <w:lang w:val="en-US"/>
                </w:rPr>
                <m:t>+jsen(90-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r>
                <w:rPr>
                  <w:rFonts w:ascii="Cambria Math" w:eastAsiaTheme="minorEastAsia" w:hAnsi="Cambria Math"/>
                  <w:szCs w:val="24"/>
                  <w:lang w:val="en-US"/>
                </w:rPr>
                <m:t>)]</m:t>
              </m:r>
            </m:num>
            <m:den>
              <m:r>
                <w:rPr>
                  <w:rFonts w:ascii="Cambria Math" w:eastAsiaTheme="minorEastAsia" w:hAnsi="Cambria Math"/>
                  <w:szCs w:val="24"/>
                </w:rPr>
                <m:t>2</m:t>
              </m:r>
            </m:den>
          </m:f>
        </m:oMath>
      </m:oMathPara>
    </w:p>
    <w:p w:rsidR="00F70472" w:rsidRPr="007E5C7B" w:rsidRDefault="00F70472" w:rsidP="004C393B">
      <w:pPr>
        <w:rPr>
          <w:rFonts w:eastAsiaTheme="minorEastAsia"/>
          <w:szCs w:val="24"/>
        </w:rPr>
      </w:pPr>
      <w:r w:rsidRPr="007E5C7B">
        <w:rPr>
          <w:rFonts w:eastAsiaTheme="minorEastAsia"/>
          <w:szCs w:val="24"/>
        </w:rPr>
        <w:t>Si seguimos con el desarrollo de la expresión:</w:t>
      </w:r>
    </w:p>
    <w:p w:rsidR="00F70472" w:rsidRPr="007E5C7B" w:rsidRDefault="00B47EA1"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num>
            <m:den>
              <m:r>
                <w:rPr>
                  <w:rFonts w:ascii="Cambria Math" w:eastAsiaTheme="minorEastAsia" w:hAnsi="Cambria Math"/>
                  <w:szCs w:val="24"/>
                </w:rPr>
                <m:t>2</m:t>
              </m:r>
            </m:den>
          </m:f>
          <m:r>
            <w:rPr>
              <w:rFonts w:ascii="Cambria Math" w:eastAsiaTheme="minorEastAsia" w:hAnsi="Cambria Math"/>
              <w:szCs w:val="24"/>
            </w:rPr>
            <m:t>-j</m:t>
          </m:r>
          <m:f>
            <m:fPr>
              <m:ctrlPr>
                <w:rPr>
                  <w:rFonts w:ascii="Cambria Math" w:eastAsiaTheme="minorEastAsia" w:hAnsi="Cambria Math"/>
                  <w:i/>
                  <w:szCs w:val="24"/>
                </w:rPr>
              </m:ctrlPr>
            </m:fPr>
            <m:num>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num>
            <m:den>
              <m:r>
                <w:rPr>
                  <w:rFonts w:ascii="Cambria Math" w:eastAsiaTheme="minorEastAsia" w:hAnsi="Cambria Math"/>
                  <w:szCs w:val="24"/>
                </w:rPr>
                <m:t>2</m:t>
              </m:r>
            </m:den>
          </m:f>
        </m:oMath>
      </m:oMathPara>
    </w:p>
    <w:p w:rsidR="00C95971" w:rsidRPr="007E5C7B" w:rsidRDefault="00C95971" w:rsidP="004C393B">
      <w:pPr>
        <w:rPr>
          <w:rFonts w:eastAsiaTheme="minorEastAsia"/>
          <w:szCs w:val="24"/>
        </w:rPr>
      </w:pPr>
      <w:r w:rsidRPr="007E5C7B">
        <w:rPr>
          <w:rFonts w:eastAsiaTheme="minorEastAsia"/>
          <w:szCs w:val="24"/>
        </w:rPr>
        <w:t>Haciendo uso de las identidades trigonométricas obtenemos finalmente:</w:t>
      </w:r>
    </w:p>
    <w:p w:rsidR="00C95971" w:rsidRPr="007E5C7B" w:rsidRDefault="00B47EA1"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=1-2se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rPr>
            <m:t>-j(sen</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cos</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lang w:val="en-US"/>
            </w:rPr>
            <m:t>-</m:t>
          </m:r>
          <m:r>
            <w:rPr>
              <w:rFonts w:ascii="Cambria Math" w:eastAsiaTheme="minorEastAsia" w:hAnsi="Cambria Math"/>
              <w:szCs w:val="24"/>
            </w:rPr>
            <m:t>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lang w:val="en-US"/>
            </w:rPr>
            <m:t>]</m:t>
          </m:r>
          <m:r>
            <w:rPr>
              <w:rFonts w:ascii="Cambria Math" w:eastAsiaTheme="minorEastAsia" w:hAnsi="Cambria Math"/>
              <w:szCs w:val="24"/>
            </w:rPr>
            <m:t>)</m:t>
          </m:r>
        </m:oMath>
      </m:oMathPara>
    </w:p>
    <w:p w:rsidR="00B519CC" w:rsidRPr="007E5C7B" w:rsidRDefault="00B519CC" w:rsidP="004C393B">
      <w:pPr>
        <w:rPr>
          <w:rFonts w:eastAsiaTheme="minorEastAsia"/>
          <w:szCs w:val="24"/>
        </w:rPr>
      </w:pPr>
      <w:r w:rsidRPr="007E5C7B">
        <w:rPr>
          <w:rFonts w:eastAsiaTheme="minorEastAsia"/>
          <w:szCs w:val="24"/>
        </w:rPr>
        <w:t xml:space="preserve">Como se puede observar, la expresión obtenida es de muy difícil trabajo, por lo cual, se usará el software MATLAB para obtener los valores de interés. De forma adicional se presenta en la Figura 2 la variación del módulo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normalizado.</w:t>
      </w:r>
    </w:p>
    <w:p w:rsidR="00B519CC" w:rsidRDefault="00E57979" w:rsidP="00B519CC">
      <w:pPr>
        <w:jc w:val="center"/>
        <w:rPr>
          <w:rFonts w:eastAsiaTheme="minorEastAsia"/>
          <w:sz w:val="24"/>
          <w:szCs w:val="24"/>
        </w:rPr>
      </w:pPr>
      <w:r>
        <w:rPr>
          <w:rFonts w:eastAsiaTheme="minorEastAsia"/>
          <w:sz w:val="24"/>
          <w:szCs w:val="24"/>
        </w:rPr>
        <w:lastRenderedPageBreak/>
        <w:pict>
          <v:shape id="_x0000_i1026" type="#_x0000_t75" style="width:381.75pt;height:309.75pt">
            <v:imagedata r:id="rId21" o:title="A VpSinCompensarDelta"/>
          </v:shape>
        </w:pict>
      </w:r>
      <w:r w:rsidR="00B519CC">
        <w:rPr>
          <w:rFonts w:eastAsiaTheme="minorEastAsia"/>
          <w:sz w:val="24"/>
          <w:szCs w:val="24"/>
        </w:rPr>
        <w:br/>
      </w:r>
      <w:r w:rsidR="00B519CC" w:rsidRPr="007E5C7B">
        <w:rPr>
          <w:rFonts w:eastAsiaTheme="minorEastAsia"/>
          <w:sz w:val="18"/>
        </w:rPr>
        <w:t xml:space="preserve">Figura </w:t>
      </w:r>
      <w:r w:rsidR="00462CFF" w:rsidRPr="007E5C7B">
        <w:rPr>
          <w:rFonts w:eastAsiaTheme="minorEastAsia"/>
          <w:sz w:val="18"/>
        </w:rPr>
        <w:t>1-</w:t>
      </w:r>
      <w:r w:rsidR="00B519CC" w:rsidRPr="007E5C7B">
        <w:rPr>
          <w:rFonts w:eastAsiaTheme="minorEastAsia"/>
          <w:sz w:val="18"/>
        </w:rPr>
        <w:t>2</w:t>
      </w:r>
      <w:r w:rsidR="00DF7413" w:rsidRPr="007E5C7B">
        <w:rPr>
          <w:rFonts w:eastAsiaTheme="minorEastAsia"/>
          <w:sz w:val="18"/>
        </w:rPr>
        <w:t xml:space="preserve">: Gráfica módulo de </w:t>
      </w:r>
      <w:proofErr w:type="spellStart"/>
      <w:r w:rsidR="00DF7413" w:rsidRPr="007E5C7B">
        <w:rPr>
          <w:rFonts w:eastAsiaTheme="minorEastAsia"/>
          <w:sz w:val="18"/>
        </w:rPr>
        <w:t>Vp</w:t>
      </w:r>
      <w:proofErr w:type="spellEnd"/>
      <w:r w:rsidR="00DF7413" w:rsidRPr="007E5C7B">
        <w:rPr>
          <w:rFonts w:eastAsiaTheme="minorEastAsia"/>
          <w:sz w:val="18"/>
        </w:rPr>
        <w:t xml:space="preserve"> en función de delta</w:t>
      </w:r>
    </w:p>
    <w:p w:rsidR="00DF7413" w:rsidRPr="007E5C7B" w:rsidRDefault="00DF7413" w:rsidP="00DF7413">
      <w:pPr>
        <w:rPr>
          <w:rFonts w:eastAsiaTheme="minorEastAsia"/>
          <w:szCs w:val="24"/>
        </w:rPr>
      </w:pPr>
      <w:r w:rsidRPr="007E5C7B">
        <w:rPr>
          <w:rFonts w:eastAsiaTheme="minorEastAsia"/>
          <w:szCs w:val="24"/>
        </w:rPr>
        <w:t>En la Figura 2 se puede observar que el comportamiento del módulo es  el que se espera, puesto que si el ángulo de carga es 0° no hay circulación de corriente y Vp toma el valor de la fuente resultando ser 1[</w:t>
      </w:r>
      <w:proofErr w:type="spellStart"/>
      <w:r w:rsidRPr="007E5C7B">
        <w:rPr>
          <w:rFonts w:eastAsiaTheme="minorEastAsia"/>
          <w:szCs w:val="24"/>
        </w:rPr>
        <w:t>pu</w:t>
      </w:r>
      <w:proofErr w:type="spellEnd"/>
      <w:r w:rsidRPr="007E5C7B">
        <w:rPr>
          <w:rFonts w:eastAsiaTheme="minorEastAsia"/>
          <w:szCs w:val="24"/>
        </w:rPr>
        <w:t>] y a medida que el ángulo de carga aumenta, el va</w:t>
      </w:r>
      <w:r w:rsidR="00285E65" w:rsidRPr="007E5C7B">
        <w:rPr>
          <w:rFonts w:eastAsiaTheme="minorEastAsia"/>
          <w:szCs w:val="24"/>
        </w:rPr>
        <w:t>lor de Vp decrece.</w:t>
      </w:r>
    </w:p>
    <w:p w:rsidR="00285E65" w:rsidRPr="007E5C7B" w:rsidRDefault="00285E65" w:rsidP="00DF7413">
      <w:pPr>
        <w:rPr>
          <w:rFonts w:eastAsiaTheme="minorEastAsia"/>
          <w:szCs w:val="24"/>
        </w:rPr>
      </w:pPr>
      <w:r w:rsidRPr="007E5C7B">
        <w:rPr>
          <w:rFonts w:eastAsiaTheme="minorEastAsia"/>
          <w:szCs w:val="24"/>
        </w:rPr>
        <w:t>Para los ángulos de carga de interés se presenta la siguiente  Tabla 1, en la que se puede  observar el módulo de Vp normalizado y su ángulo  correspondiente</w:t>
      </w:r>
      <w:r w:rsidR="00433D3C" w:rsidRPr="007E5C7B">
        <w:rPr>
          <w:rFonts w:eastAsiaTheme="minorEastAsia"/>
          <w:szCs w:val="24"/>
        </w:rPr>
        <w:t xml:space="preserve"> obtenidos del software MATLAB</w:t>
      </w:r>
      <w:r w:rsidRPr="007E5C7B">
        <w:rPr>
          <w:rFonts w:eastAsiaTheme="minorEastAsia"/>
          <w:szCs w:val="24"/>
        </w:rPr>
        <w:t>:</w:t>
      </w:r>
    </w:p>
    <w:p w:rsidR="00442878" w:rsidRDefault="00442878" w:rsidP="00DF7413">
      <w:pPr>
        <w:rPr>
          <w:rFonts w:eastAsiaTheme="minorEastAsia"/>
          <w:sz w:val="24"/>
          <w:szCs w:val="24"/>
        </w:rPr>
      </w:pPr>
    </w:p>
    <w:p w:rsidR="00442878" w:rsidRPr="007E5C7B" w:rsidRDefault="00442878" w:rsidP="00442878">
      <w:pPr>
        <w:jc w:val="center"/>
        <w:rPr>
          <w:rFonts w:eastAsiaTheme="minorEastAsia"/>
          <w:sz w:val="18"/>
        </w:rPr>
      </w:pPr>
      <w:r w:rsidRPr="007E5C7B">
        <w:rPr>
          <w:rFonts w:eastAsiaTheme="minorEastAsia"/>
          <w:sz w:val="18"/>
        </w:rPr>
        <w:t>Tabla 1</w:t>
      </w:r>
      <w:r w:rsidR="00462CFF" w:rsidRPr="007E5C7B">
        <w:rPr>
          <w:rFonts w:eastAsiaTheme="minorEastAsia"/>
          <w:sz w:val="18"/>
        </w:rPr>
        <w:t>-1</w:t>
      </w:r>
      <w:r w:rsidRPr="007E5C7B">
        <w:rPr>
          <w:rFonts w:eastAsiaTheme="minorEastAsia"/>
          <w:sz w:val="18"/>
        </w:rPr>
        <w:t>: Cálculo de tensión y ángulo de carga en el punto P</w:t>
      </w:r>
    </w:p>
    <w:tbl>
      <w:tblPr>
        <w:tblStyle w:val="EIE"/>
        <w:tblW w:w="0" w:type="auto"/>
        <w:tblLook w:val="04A0" w:firstRow="1" w:lastRow="0" w:firstColumn="1" w:lastColumn="0" w:noHBand="0" w:noVBand="1"/>
      </w:tblPr>
      <w:tblGrid>
        <w:gridCol w:w="2115"/>
        <w:gridCol w:w="2258"/>
        <w:gridCol w:w="2035"/>
        <w:gridCol w:w="2284"/>
      </w:tblGrid>
      <w:tr w:rsidR="00433D3C" w:rsidRPr="002E7E96" w:rsidTr="004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ascii="Cambria Math" w:eastAsiaTheme="minorEastAsia" w:hAnsi="Cambria Math"/>
              </w:rPr>
              <w:t>δ</w:t>
            </w:r>
            <w:r w:rsidR="00442878" w:rsidRPr="002E7E96">
              <w:rPr>
                <w:rFonts w:ascii="Cambria Math" w:eastAsiaTheme="minorEastAsia" w:hAnsi="Cambria Math"/>
              </w:rPr>
              <w:t xml:space="preserve"> [°]</w:t>
            </w:r>
          </w:p>
        </w:tc>
        <w:tc>
          <w:tcPr>
            <w:tcW w:w="2258" w:type="dxa"/>
          </w:tcPr>
          <w:p w:rsidR="00433D3C" w:rsidRPr="002E7E96" w:rsidRDefault="00B47EA1"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r>
                <w:rPr>
                  <w:rFonts w:ascii="Cambria Math" w:hAnsi="Cambria Math" w:cs="Arial"/>
                </w:rPr>
                <m:t>|</m:t>
              </m:r>
            </m:oMath>
            <w:r w:rsidR="00442878" w:rsidRPr="002E7E96">
              <w:rPr>
                <w:rFonts w:eastAsiaTheme="minorEastAsia"/>
              </w:rPr>
              <w:t xml:space="preserve"> [pu]</w:t>
            </w:r>
          </w:p>
        </w:tc>
        <w:tc>
          <w:tcPr>
            <w:tcW w:w="2035" w:type="dxa"/>
          </w:tcPr>
          <w:p w:rsidR="00433D3C" w:rsidRPr="002E7E96" w:rsidRDefault="00B47EA1"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r>
                <w:rPr>
                  <w:rFonts w:ascii="Cambria Math" w:hAnsi="Cambria Math" w:cs="Arial"/>
                </w:rPr>
                <m:t>|</m:t>
              </m:r>
            </m:oMath>
            <w:r w:rsidR="00442878" w:rsidRPr="002E7E96">
              <w:rPr>
                <w:rFonts w:eastAsiaTheme="minorEastAsia"/>
              </w:rPr>
              <w:t>[V</w:t>
            </w:r>
            <w:proofErr w:type="spellStart"/>
            <w:r w:rsidR="006904F5" w:rsidRPr="002E7E96">
              <w:rPr>
                <w:rFonts w:eastAsiaTheme="minorEastAsia"/>
              </w:rPr>
              <w:t>peak</w:t>
            </w:r>
            <w:proofErr w:type="spellEnd"/>
            <w:r w:rsidR="00442878" w:rsidRPr="002E7E96">
              <w:rPr>
                <w:rFonts w:eastAsiaTheme="minorEastAsia"/>
              </w:rPr>
              <w:t>]</w:t>
            </w:r>
          </w:p>
        </w:tc>
        <w:tc>
          <w:tcPr>
            <w:tcW w:w="2284" w:type="dxa"/>
          </w:tcPr>
          <w:p w:rsidR="00433D3C" w:rsidRPr="002E7E96"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 xml:space="preserve">Ángulo de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oMath>
            <w:r w:rsidR="00253893" w:rsidRPr="002E7E96">
              <w:rPr>
                <w:rFonts w:eastAsiaTheme="minorEastAsia"/>
              </w:rPr>
              <w:t xml:space="preserve">  </w:t>
            </w:r>
            <w:r w:rsidR="00442878" w:rsidRPr="002E7E96">
              <w:rPr>
                <w:rFonts w:eastAsiaTheme="minorEastAsia"/>
              </w:rPr>
              <w:t>[°]</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1</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1555,63</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33D3C" w:rsidRPr="002E7E96">
              <w:rPr>
                <w:rFonts w:eastAsiaTheme="minorEastAsia"/>
              </w:rPr>
              <w:t>0,252</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25</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0,9823</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1528,06</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E7849" w:rsidRPr="002E7E96">
              <w:rPr>
                <w:rFonts w:eastAsiaTheme="minorEastAsia"/>
              </w:rPr>
              <w:t>6,17</w:t>
            </w:r>
            <w:r w:rsidR="00433D3C" w:rsidRPr="002E7E96">
              <w:rPr>
                <w:rFonts w:eastAsiaTheme="minorEastAsia"/>
              </w:rPr>
              <w:t>7</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35</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0,9655</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2E7E96">
              <w:rPr>
                <w:rFonts w:eastAsiaTheme="minorEastAsia"/>
              </w:rPr>
              <w:t>1501,89</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E7849" w:rsidRPr="002E7E96">
              <w:rPr>
                <w:rFonts w:eastAsiaTheme="minorEastAsia"/>
              </w:rPr>
              <w:t>8,</w:t>
            </w:r>
            <w:r w:rsidR="00442878" w:rsidRPr="002E7E96">
              <w:rPr>
                <w:rFonts w:eastAsiaTheme="minorEastAsia"/>
              </w:rPr>
              <w:t>54</w:t>
            </w:r>
            <w:r w:rsidR="004E7849" w:rsidRPr="002E7E96">
              <w:rPr>
                <w:rFonts w:eastAsiaTheme="minorEastAsia"/>
              </w:rPr>
              <w:t>1</w:t>
            </w:r>
          </w:p>
        </w:tc>
      </w:tr>
    </w:tbl>
    <w:p w:rsidR="00285E65" w:rsidRDefault="00285E65" w:rsidP="00DF7413">
      <w:pPr>
        <w:rPr>
          <w:rFonts w:eastAsiaTheme="minorEastAsia"/>
          <w:sz w:val="24"/>
          <w:szCs w:val="24"/>
        </w:rPr>
      </w:pPr>
    </w:p>
    <w:p w:rsidR="004E7849" w:rsidRPr="007E5C7B" w:rsidRDefault="00442878" w:rsidP="00DF7413">
      <w:pPr>
        <w:rPr>
          <w:rFonts w:ascii="Cambria Math" w:eastAsiaTheme="minorEastAsia" w:hAnsi="Cambria Math"/>
          <w:szCs w:val="24"/>
        </w:rPr>
      </w:pPr>
      <w:r w:rsidRPr="007E5C7B">
        <w:rPr>
          <w:rFonts w:eastAsiaTheme="minorEastAsia"/>
          <w:szCs w:val="24"/>
        </w:rPr>
        <w:t xml:space="preserve">Cómo se puede observar los ángulos de carga en el punto P corresponden aproximadamente a un cuarto del ángulo de carga </w:t>
      </w:r>
      <w:r w:rsidRPr="007E5C7B">
        <w:rPr>
          <w:rFonts w:ascii="Cambria Math" w:eastAsiaTheme="minorEastAsia" w:hAnsi="Cambria Math"/>
          <w:szCs w:val="24"/>
        </w:rPr>
        <w:t>δ</w:t>
      </w:r>
      <w:r w:rsidR="004E7849" w:rsidRPr="007E5C7B">
        <w:rPr>
          <w:rFonts w:ascii="Cambria Math" w:eastAsiaTheme="minorEastAsia" w:hAnsi="Cambria Math"/>
          <w:szCs w:val="24"/>
        </w:rPr>
        <w:t>.</w:t>
      </w:r>
    </w:p>
    <w:p w:rsidR="00253893" w:rsidRDefault="00253893" w:rsidP="00253893">
      <w:pPr>
        <w:pStyle w:val="Ttulo2"/>
        <w:rPr>
          <w:rFonts w:eastAsiaTheme="minorEastAsia"/>
        </w:rPr>
      </w:pPr>
      <w:bookmarkStart w:id="3" w:name="_Toc513767102"/>
      <w:r>
        <w:rPr>
          <w:rFonts w:eastAsiaTheme="minorEastAsia"/>
        </w:rPr>
        <w:lastRenderedPageBreak/>
        <w:t>Simulación del sistema sin compensar</w:t>
      </w:r>
      <w:bookmarkEnd w:id="3"/>
    </w:p>
    <w:p w:rsidR="00253893" w:rsidRPr="007E5C7B" w:rsidRDefault="00253893" w:rsidP="00253893">
      <w:pPr>
        <w:rPr>
          <w:szCs w:val="24"/>
        </w:rPr>
      </w:pPr>
      <w:r w:rsidRPr="007E5C7B">
        <w:rPr>
          <w:szCs w:val="24"/>
        </w:rPr>
        <w:t>Una vez realizados los cálculos, se procede a simular el sistema para los distintos ángulos de carga, se usará el software PSIM. A continuación en la Figura 3 se muestra el sistema en el software.</w:t>
      </w:r>
    </w:p>
    <w:p w:rsidR="00253893" w:rsidRDefault="00E57979" w:rsidP="00462CFF">
      <w:pPr>
        <w:jc w:val="center"/>
        <w:rPr>
          <w:sz w:val="22"/>
        </w:rPr>
      </w:pPr>
      <w:r>
        <w:rPr>
          <w:sz w:val="24"/>
          <w:szCs w:val="24"/>
        </w:rPr>
        <w:pict>
          <v:shape id="_x0000_i1027" type="#_x0000_t75" style="width:388.55pt;height:122.25pt">
            <v:imagedata r:id="rId22" o:title="A simualcion"/>
          </v:shape>
        </w:pict>
      </w:r>
      <w:r w:rsidR="00462CFF">
        <w:rPr>
          <w:sz w:val="24"/>
          <w:szCs w:val="24"/>
        </w:rPr>
        <w:br/>
      </w:r>
      <w:r w:rsidR="00462CFF" w:rsidRPr="007E5C7B">
        <w:rPr>
          <w:sz w:val="18"/>
        </w:rPr>
        <w:t xml:space="preserve">Figura 1-3: </w:t>
      </w:r>
      <w:r w:rsidR="0058060F" w:rsidRPr="007E5C7B">
        <w:rPr>
          <w:sz w:val="18"/>
        </w:rPr>
        <w:t>Circuito de simulación PSIM sin compensar</w:t>
      </w:r>
    </w:p>
    <w:p w:rsidR="00BB1AD9" w:rsidRPr="007E5C7B" w:rsidRDefault="0058060F" w:rsidP="0058060F">
      <w:pPr>
        <w:rPr>
          <w:szCs w:val="24"/>
        </w:rPr>
      </w:pPr>
      <w:r w:rsidRPr="007E5C7B">
        <w:rPr>
          <w:szCs w:val="24"/>
        </w:rPr>
        <w:t xml:space="preserve">Es importante que el sistema se encuentre en régimen permanente </w:t>
      </w:r>
      <w:r w:rsidR="006904F5" w:rsidRPr="007E5C7B">
        <w:rPr>
          <w:szCs w:val="24"/>
        </w:rPr>
        <w:t>para observar de forma correcta las formas de onda y las magnitudes sean las correctas</w:t>
      </w:r>
      <w:r w:rsidR="00BB1AD9" w:rsidRPr="007E5C7B">
        <w:rPr>
          <w:szCs w:val="24"/>
        </w:rPr>
        <w:t>.</w:t>
      </w:r>
    </w:p>
    <w:p w:rsidR="00BB1AD9" w:rsidRDefault="00BB1AD9" w:rsidP="00BB1AD9">
      <w:pPr>
        <w:pStyle w:val="Ttulo3"/>
      </w:pPr>
      <w:bookmarkStart w:id="4" w:name="_Toc513767103"/>
      <w:r>
        <w:t xml:space="preserve">Simulación con </w:t>
      </w:r>
      <w:r>
        <w:rPr>
          <w:rFonts w:ascii="Cambria Math" w:hAnsi="Cambria Math"/>
        </w:rPr>
        <w:t>δ</w:t>
      </w:r>
      <w:r>
        <w:t>=1°</w:t>
      </w:r>
      <w:bookmarkEnd w:id="4"/>
    </w:p>
    <w:p w:rsidR="00BB1AD9" w:rsidRPr="007E5C7B" w:rsidRDefault="00BB1AD9" w:rsidP="00BB1AD9">
      <w:pPr>
        <w:rPr>
          <w:szCs w:val="24"/>
        </w:rPr>
      </w:pPr>
      <w:r w:rsidRPr="007E5C7B">
        <w:rPr>
          <w:szCs w:val="24"/>
        </w:rPr>
        <w:t>En la Figura 1-4 se muestra</w:t>
      </w:r>
      <w:r w:rsidR="00135AF0" w:rsidRPr="007E5C7B">
        <w:rPr>
          <w:szCs w:val="24"/>
        </w:rPr>
        <w:t xml:space="preserve"> las formas de onda de Vs y Vp obtenidas:</w:t>
      </w:r>
    </w:p>
    <w:p w:rsidR="00135AF0" w:rsidRPr="007E5C7B" w:rsidRDefault="00E57979" w:rsidP="00135AF0">
      <w:pPr>
        <w:jc w:val="center"/>
        <w:rPr>
          <w:sz w:val="18"/>
        </w:rPr>
      </w:pPr>
      <w:r>
        <w:rPr>
          <w:sz w:val="24"/>
          <w:szCs w:val="24"/>
        </w:rPr>
        <w:pict>
          <v:shape id="_x0000_i1028" type="#_x0000_t75" style="width:6in;height:136.55pt">
            <v:imagedata r:id="rId23" o:title="A1curva"/>
          </v:shape>
        </w:pict>
      </w:r>
      <w:r w:rsidR="00135AF0">
        <w:rPr>
          <w:sz w:val="24"/>
          <w:szCs w:val="24"/>
        </w:rPr>
        <w:br/>
      </w:r>
      <w:r w:rsidR="00135AF0" w:rsidRPr="007E5C7B">
        <w:rPr>
          <w:sz w:val="18"/>
        </w:rPr>
        <w:t xml:space="preserve">Figura 1-4: Formas de onda </w:t>
      </w:r>
      <w:proofErr w:type="spellStart"/>
      <w:r w:rsidR="00135AF0" w:rsidRPr="007E5C7B">
        <w:rPr>
          <w:sz w:val="18"/>
        </w:rPr>
        <w:t>Vp</w:t>
      </w:r>
      <w:proofErr w:type="spellEnd"/>
      <w:r w:rsidR="00135AF0" w:rsidRPr="007E5C7B">
        <w:rPr>
          <w:sz w:val="18"/>
        </w:rPr>
        <w:t xml:space="preserve"> y Vs para </w:t>
      </w:r>
      <w:r w:rsidR="00135AF0" w:rsidRPr="007E5C7B">
        <w:rPr>
          <w:rFonts w:ascii="Cambria Math" w:hAnsi="Cambria Math"/>
          <w:sz w:val="18"/>
        </w:rPr>
        <w:t>δ</w:t>
      </w:r>
      <w:r w:rsidR="00135AF0" w:rsidRPr="007E5C7B">
        <w:rPr>
          <w:sz w:val="18"/>
        </w:rPr>
        <w:t>=1°</w:t>
      </w:r>
    </w:p>
    <w:p w:rsidR="00200919" w:rsidRPr="007E5C7B" w:rsidRDefault="00200919" w:rsidP="00200919">
      <w:r w:rsidRPr="007E5C7B">
        <w:t>Como se puede observar, están una sobre la otra, en la Figura 1-5 se muestran los resultados de la FFT aplicada a las formas de onda.</w:t>
      </w:r>
    </w:p>
    <w:p w:rsidR="00200919" w:rsidRPr="007E5C7B" w:rsidRDefault="00E57979" w:rsidP="00200919">
      <w:pPr>
        <w:jc w:val="center"/>
        <w:rPr>
          <w:sz w:val="18"/>
        </w:rPr>
      </w:pPr>
      <w:r>
        <w:rPr>
          <w:sz w:val="22"/>
        </w:rPr>
        <w:pict>
          <v:shape id="_x0000_i1029" type="#_x0000_t75" style="width:6in;height:64.55pt">
            <v:imagedata r:id="rId24" o:title="A1tabla"/>
          </v:shape>
        </w:pict>
      </w:r>
      <w:r w:rsidR="00200919">
        <w:rPr>
          <w:sz w:val="22"/>
        </w:rPr>
        <w:br/>
      </w:r>
      <w:r w:rsidR="00200919" w:rsidRPr="007E5C7B">
        <w:rPr>
          <w:sz w:val="18"/>
        </w:rPr>
        <w:t xml:space="preserve">Figura 1-5: Resultados de FFT para </w:t>
      </w:r>
      <w:r w:rsidR="00200919" w:rsidRPr="007E5C7B">
        <w:rPr>
          <w:rFonts w:ascii="Cambria Math" w:hAnsi="Cambria Math"/>
          <w:sz w:val="18"/>
        </w:rPr>
        <w:t>δ</w:t>
      </w:r>
      <w:r w:rsidR="00200919" w:rsidRPr="007E5C7B">
        <w:rPr>
          <w:sz w:val="18"/>
        </w:rPr>
        <w:t>=1°</w:t>
      </w:r>
    </w:p>
    <w:p w:rsidR="00200919" w:rsidRDefault="00200919" w:rsidP="00200919">
      <w:pPr>
        <w:pStyle w:val="Ttulo3"/>
      </w:pPr>
      <w:bookmarkStart w:id="5" w:name="_Toc513767104"/>
      <w:r>
        <w:t xml:space="preserve">Simulación con </w:t>
      </w:r>
      <w:r>
        <w:rPr>
          <w:rFonts w:ascii="Cambria Math" w:hAnsi="Cambria Math"/>
        </w:rPr>
        <w:t>δ</w:t>
      </w:r>
      <w:r>
        <w:t>=25°</w:t>
      </w:r>
      <w:bookmarkEnd w:id="5"/>
    </w:p>
    <w:p w:rsidR="00200919" w:rsidRPr="007E5C7B" w:rsidRDefault="00200919" w:rsidP="00200919">
      <w:pPr>
        <w:rPr>
          <w:szCs w:val="24"/>
        </w:rPr>
      </w:pPr>
      <w:r w:rsidRPr="007E5C7B">
        <w:rPr>
          <w:szCs w:val="24"/>
        </w:rPr>
        <w:t>En la Figura 1-6 se muestra las formas de onda de Vs y Vp obtenidas:</w:t>
      </w:r>
    </w:p>
    <w:p w:rsidR="00200919" w:rsidRPr="007E5C7B" w:rsidRDefault="00E57979" w:rsidP="00200919">
      <w:pPr>
        <w:jc w:val="center"/>
        <w:rPr>
          <w:sz w:val="18"/>
          <w:szCs w:val="18"/>
        </w:rPr>
      </w:pPr>
      <w:r>
        <w:rPr>
          <w:sz w:val="24"/>
          <w:szCs w:val="24"/>
        </w:rPr>
        <w:lastRenderedPageBreak/>
        <w:pict>
          <v:shape id="_x0000_i1030" type="#_x0000_t75" style="width:6in;height:136.55pt">
            <v:imagedata r:id="rId25" o:title="A25curvas"/>
          </v:shape>
        </w:pict>
      </w:r>
      <w:r w:rsidR="00200919">
        <w:rPr>
          <w:sz w:val="24"/>
          <w:szCs w:val="24"/>
        </w:rPr>
        <w:br/>
      </w:r>
      <w:r w:rsidR="00200919" w:rsidRPr="007E5C7B">
        <w:rPr>
          <w:sz w:val="18"/>
          <w:szCs w:val="18"/>
        </w:rPr>
        <w:t xml:space="preserve">Figura 1-6: Formas de onda </w:t>
      </w:r>
      <w:proofErr w:type="spellStart"/>
      <w:r w:rsidR="00200919" w:rsidRPr="007E5C7B">
        <w:rPr>
          <w:sz w:val="18"/>
          <w:szCs w:val="18"/>
        </w:rPr>
        <w:t>Vp</w:t>
      </w:r>
      <w:proofErr w:type="spellEnd"/>
      <w:r w:rsidR="00200919" w:rsidRPr="007E5C7B">
        <w:rPr>
          <w:sz w:val="18"/>
          <w:szCs w:val="18"/>
        </w:rPr>
        <w:t xml:space="preserve"> y Vs para </w:t>
      </w:r>
      <w:r w:rsidR="00200919" w:rsidRPr="007E5C7B">
        <w:rPr>
          <w:rFonts w:ascii="Cambria Math" w:hAnsi="Cambria Math"/>
          <w:sz w:val="18"/>
          <w:szCs w:val="18"/>
        </w:rPr>
        <w:t>δ</w:t>
      </w:r>
      <w:r w:rsidR="00200919" w:rsidRPr="007E5C7B">
        <w:rPr>
          <w:sz w:val="18"/>
          <w:szCs w:val="18"/>
        </w:rPr>
        <w:t>=25°</w:t>
      </w:r>
    </w:p>
    <w:p w:rsidR="00200919" w:rsidRPr="007E5C7B" w:rsidRDefault="00200919" w:rsidP="00200919">
      <w:pPr>
        <w:rPr>
          <w:szCs w:val="24"/>
        </w:rPr>
      </w:pPr>
      <w:r w:rsidRPr="007E5C7B">
        <w:rPr>
          <w:szCs w:val="24"/>
        </w:rPr>
        <w:t>En estas formas de onda ya se puede apreciar el desfase que existe entre la fuente Vs y la tensión Vp, en la Figura 1-7 se muestra n los resultados de la FFT aplicada a las formas de onda.</w:t>
      </w:r>
    </w:p>
    <w:p w:rsidR="00200919" w:rsidRPr="007E5C7B" w:rsidRDefault="00E57979" w:rsidP="00200919">
      <w:pPr>
        <w:jc w:val="center"/>
        <w:rPr>
          <w:sz w:val="18"/>
        </w:rPr>
      </w:pPr>
      <w:r>
        <w:rPr>
          <w:sz w:val="24"/>
          <w:szCs w:val="24"/>
        </w:rPr>
        <w:pict>
          <v:shape id="_x0000_i1031" type="#_x0000_t75" style="width:6in;height:64.55pt">
            <v:imagedata r:id="rId26" o:title="A25tabla"/>
          </v:shape>
        </w:pict>
      </w:r>
      <w:r w:rsidR="00200919">
        <w:rPr>
          <w:sz w:val="24"/>
          <w:szCs w:val="24"/>
        </w:rPr>
        <w:br/>
      </w:r>
      <w:r w:rsidR="00200919" w:rsidRPr="007E5C7B">
        <w:rPr>
          <w:sz w:val="18"/>
        </w:rPr>
        <w:t xml:space="preserve">Figura 1-7: Resultados de FFT para </w:t>
      </w:r>
      <w:r w:rsidR="00200919" w:rsidRPr="007E5C7B">
        <w:rPr>
          <w:rFonts w:ascii="Cambria Math" w:hAnsi="Cambria Math"/>
          <w:sz w:val="18"/>
        </w:rPr>
        <w:t>δ</w:t>
      </w:r>
      <w:r w:rsidR="00200919" w:rsidRPr="007E5C7B">
        <w:rPr>
          <w:sz w:val="18"/>
        </w:rPr>
        <w:t>=25°</w:t>
      </w:r>
    </w:p>
    <w:p w:rsidR="00200919" w:rsidRDefault="00200919" w:rsidP="00200919">
      <w:pPr>
        <w:pStyle w:val="Ttulo3"/>
      </w:pPr>
      <w:bookmarkStart w:id="6" w:name="_Toc513767105"/>
      <w:r>
        <w:t xml:space="preserve">Simulación con </w:t>
      </w:r>
      <w:r>
        <w:rPr>
          <w:rFonts w:ascii="Cambria Math" w:hAnsi="Cambria Math"/>
        </w:rPr>
        <w:t>δ</w:t>
      </w:r>
      <w:r>
        <w:t>=35°</w:t>
      </w:r>
      <w:bookmarkEnd w:id="6"/>
    </w:p>
    <w:p w:rsidR="0098754B" w:rsidRPr="007E5C7B" w:rsidRDefault="00200919" w:rsidP="00200919">
      <w:pPr>
        <w:rPr>
          <w:szCs w:val="20"/>
        </w:rPr>
      </w:pPr>
      <w:r w:rsidRPr="007E5C7B">
        <w:rPr>
          <w:szCs w:val="20"/>
        </w:rPr>
        <w:t>En la Figura 1-8 se muestra las formas de onda de Vs y Vp obtenidas:</w:t>
      </w:r>
    </w:p>
    <w:p w:rsidR="0098754B" w:rsidRPr="007E5C7B" w:rsidRDefault="00E57979" w:rsidP="0098754B">
      <w:pPr>
        <w:jc w:val="center"/>
        <w:rPr>
          <w:sz w:val="18"/>
        </w:rPr>
      </w:pPr>
      <w:r>
        <w:rPr>
          <w:sz w:val="24"/>
          <w:szCs w:val="24"/>
        </w:rPr>
        <w:pict>
          <v:shape id="_x0000_i1032" type="#_x0000_t75" style="width:6in;height:136.55pt">
            <v:imagedata r:id="rId27" o:title="A35curvas"/>
          </v:shape>
        </w:pict>
      </w:r>
      <w:r w:rsidR="0098754B">
        <w:rPr>
          <w:sz w:val="24"/>
          <w:szCs w:val="24"/>
        </w:rPr>
        <w:br/>
      </w:r>
      <w:r w:rsidR="0098754B" w:rsidRPr="007E5C7B">
        <w:rPr>
          <w:sz w:val="18"/>
        </w:rPr>
        <w:t xml:space="preserve">Figura 1-8: Formas de onda </w:t>
      </w:r>
      <w:proofErr w:type="spellStart"/>
      <w:r w:rsidR="0098754B" w:rsidRPr="007E5C7B">
        <w:rPr>
          <w:sz w:val="18"/>
        </w:rPr>
        <w:t>Vp</w:t>
      </w:r>
      <w:proofErr w:type="spellEnd"/>
      <w:r w:rsidR="0098754B" w:rsidRPr="007E5C7B">
        <w:rPr>
          <w:sz w:val="18"/>
        </w:rPr>
        <w:t xml:space="preserve"> y Vs para </w:t>
      </w:r>
      <w:r w:rsidR="0098754B" w:rsidRPr="007E5C7B">
        <w:rPr>
          <w:rFonts w:ascii="Cambria Math" w:hAnsi="Cambria Math"/>
          <w:sz w:val="18"/>
        </w:rPr>
        <w:t>δ</w:t>
      </w:r>
      <w:r w:rsidR="0098754B" w:rsidRPr="007E5C7B">
        <w:rPr>
          <w:sz w:val="18"/>
        </w:rPr>
        <w:t>=35°</w:t>
      </w:r>
    </w:p>
    <w:p w:rsidR="0098754B" w:rsidRPr="007E5C7B" w:rsidRDefault="0098754B" w:rsidP="0098754B">
      <w:pPr>
        <w:rPr>
          <w:szCs w:val="24"/>
        </w:rPr>
      </w:pPr>
      <w:r w:rsidRPr="007E5C7B">
        <w:rPr>
          <w:szCs w:val="24"/>
        </w:rPr>
        <w:t>Se puede observar ahora que están un poco más desfasadas, a continuación se muestra en la Figura 1-9 los resultados de la FFT para las formas de onda.</w:t>
      </w:r>
    </w:p>
    <w:p w:rsidR="0098754B" w:rsidRDefault="00E57979" w:rsidP="0098754B">
      <w:pPr>
        <w:jc w:val="center"/>
        <w:rPr>
          <w:sz w:val="22"/>
        </w:rPr>
      </w:pPr>
      <w:r>
        <w:rPr>
          <w:sz w:val="24"/>
          <w:szCs w:val="24"/>
        </w:rPr>
        <w:pict>
          <v:shape id="_x0000_i1033" type="#_x0000_t75" style="width:6in;height:64.55pt">
            <v:imagedata r:id="rId28" o:title="A35tabla"/>
          </v:shape>
        </w:pict>
      </w:r>
      <w:r w:rsidR="0098754B">
        <w:rPr>
          <w:sz w:val="24"/>
          <w:szCs w:val="24"/>
        </w:rPr>
        <w:br/>
      </w:r>
      <w:r w:rsidR="0098754B" w:rsidRPr="007E5C7B">
        <w:rPr>
          <w:sz w:val="18"/>
          <w:szCs w:val="18"/>
        </w:rPr>
        <w:t xml:space="preserve">Figura 1-9: Resultados de FFT para </w:t>
      </w:r>
      <w:r w:rsidR="0098754B" w:rsidRPr="007E5C7B">
        <w:rPr>
          <w:rFonts w:ascii="Cambria Math" w:hAnsi="Cambria Math"/>
          <w:sz w:val="18"/>
          <w:szCs w:val="18"/>
        </w:rPr>
        <w:t>δ</w:t>
      </w:r>
      <w:r w:rsidR="0098754B" w:rsidRPr="007E5C7B">
        <w:rPr>
          <w:sz w:val="18"/>
          <w:szCs w:val="18"/>
        </w:rPr>
        <w:t>=35°</w:t>
      </w:r>
    </w:p>
    <w:p w:rsidR="0098754B" w:rsidRDefault="009B7186" w:rsidP="009B7186">
      <w:pPr>
        <w:pStyle w:val="Ttulo2"/>
      </w:pPr>
      <w:bookmarkStart w:id="7" w:name="_Toc513767106"/>
      <w:r>
        <w:lastRenderedPageBreak/>
        <w:t>Comparación de cálculos con simulación</w:t>
      </w:r>
      <w:bookmarkEnd w:id="7"/>
    </w:p>
    <w:p w:rsidR="00AB2F0E" w:rsidRPr="008909CC" w:rsidRDefault="00802DB6" w:rsidP="009B7186">
      <w:pPr>
        <w:rPr>
          <w:szCs w:val="20"/>
        </w:rPr>
      </w:pPr>
      <w:r w:rsidRPr="007E5C7B">
        <w:rPr>
          <w:szCs w:val="20"/>
        </w:rPr>
        <w:t>Con los resultados obtenidos se construye una</w:t>
      </w:r>
      <w:r w:rsidR="00AB2F0E" w:rsidRPr="007E5C7B">
        <w:rPr>
          <w:szCs w:val="20"/>
        </w:rPr>
        <w:t xml:space="preserve"> tabla comparativa para observar de mejor forma el contraste de los cálculos con las simulaciones.</w:t>
      </w:r>
    </w:p>
    <w:p w:rsidR="00AB2F0E" w:rsidRPr="007E5C7B" w:rsidRDefault="00AB2F0E" w:rsidP="00AB2F0E">
      <w:pPr>
        <w:jc w:val="center"/>
        <w:rPr>
          <w:sz w:val="18"/>
          <w:szCs w:val="18"/>
        </w:rPr>
      </w:pPr>
      <w:r w:rsidRPr="007E5C7B">
        <w:rPr>
          <w:sz w:val="18"/>
          <w:szCs w:val="18"/>
        </w:rPr>
        <w:t>Tabla1-2: Comparación de Cálculos y Simulación</w:t>
      </w:r>
    </w:p>
    <w:tbl>
      <w:tblPr>
        <w:tblStyle w:val="EIE"/>
        <w:tblW w:w="0" w:type="auto"/>
        <w:tblLook w:val="04A0" w:firstRow="1" w:lastRow="0" w:firstColumn="1" w:lastColumn="0" w:noHBand="0" w:noVBand="1"/>
      </w:tblPr>
      <w:tblGrid>
        <w:gridCol w:w="1738"/>
        <w:gridCol w:w="1738"/>
        <w:gridCol w:w="1738"/>
        <w:gridCol w:w="1739"/>
        <w:gridCol w:w="1739"/>
      </w:tblGrid>
      <w:tr w:rsidR="00AB2F0E" w:rsidRPr="007E5C7B"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rFonts w:ascii="Cambria Math" w:eastAsiaTheme="minorEastAsia" w:hAnsi="Cambria Math"/>
                <w:szCs w:val="20"/>
              </w:rPr>
              <w:t>δ [°]</w:t>
            </w:r>
          </w:p>
        </w:tc>
        <w:tc>
          <w:tcPr>
            <w:tcW w:w="1738" w:type="dxa"/>
          </w:tcPr>
          <w:p w:rsidR="00AB2F0E" w:rsidRPr="007E5C7B" w:rsidRDefault="00B47EA1"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Calculado</w:t>
            </w:r>
          </w:p>
        </w:tc>
        <w:tc>
          <w:tcPr>
            <w:tcW w:w="1738" w:type="dxa"/>
          </w:tcPr>
          <w:p w:rsidR="00AB2F0E" w:rsidRPr="007E5C7B" w:rsidRDefault="00B47EA1"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Calculado</w:t>
            </w:r>
          </w:p>
        </w:tc>
        <w:tc>
          <w:tcPr>
            <w:tcW w:w="1739" w:type="dxa"/>
          </w:tcPr>
          <w:p w:rsidR="00AB2F0E" w:rsidRPr="007E5C7B" w:rsidRDefault="00B47EA1"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Simulado</w:t>
            </w:r>
          </w:p>
        </w:tc>
        <w:tc>
          <w:tcPr>
            <w:tcW w:w="1739" w:type="dxa"/>
          </w:tcPr>
          <w:p w:rsidR="00AB2F0E" w:rsidRPr="007E5C7B" w:rsidRDefault="00B47EA1"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Simulado</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1</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1555,63</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-0,252</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1555,61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-0,249</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25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1528,06</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-6,177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1528,07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-6,175</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35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7E5C7B">
              <w:rPr>
                <w:rFonts w:eastAsiaTheme="minorEastAsia"/>
                <w:szCs w:val="20"/>
              </w:rPr>
              <w:t>1501,89</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-8,541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1501,97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-8,5409</w:t>
            </w:r>
          </w:p>
        </w:tc>
      </w:tr>
    </w:tbl>
    <w:p w:rsidR="00135AF0" w:rsidRPr="007E5C7B" w:rsidRDefault="00135AF0" w:rsidP="00AB2F0E">
      <w:pPr>
        <w:jc w:val="center"/>
        <w:rPr>
          <w:szCs w:val="20"/>
        </w:rPr>
      </w:pPr>
    </w:p>
    <w:p w:rsidR="00135AF0" w:rsidRPr="007E5C7B" w:rsidRDefault="00353AD6" w:rsidP="00BB1AD9">
      <w:pPr>
        <w:rPr>
          <w:szCs w:val="20"/>
        </w:rPr>
      </w:pPr>
      <w:r w:rsidRPr="007E5C7B">
        <w:rPr>
          <w:szCs w:val="20"/>
        </w:rPr>
        <w:t xml:space="preserve">Como se apreciar al contrastar los resultados obtenidos, estos presentan un error mínimo, </w:t>
      </w:r>
      <w:r w:rsidR="00206B97" w:rsidRPr="007E5C7B">
        <w:rPr>
          <w:szCs w:val="20"/>
        </w:rPr>
        <w:t>por lo que podemos concluir que se ha realizado el análisis sin compensar de forma satisfactoria.</w:t>
      </w:r>
    </w:p>
    <w:p w:rsidR="00206B97" w:rsidRDefault="00D321CC" w:rsidP="00D321CC">
      <w:pPr>
        <w:pStyle w:val="Ttulo1"/>
      </w:pPr>
      <w:bookmarkStart w:id="8" w:name="_Toc513767107"/>
      <w:r>
        <w:lastRenderedPageBreak/>
        <w:t>Compensación con SVC</w:t>
      </w:r>
      <w:bookmarkEnd w:id="8"/>
    </w:p>
    <w:p w:rsidR="00D321CC" w:rsidRPr="007E5C7B" w:rsidRDefault="00D321CC" w:rsidP="00D321CC">
      <w:pPr>
        <w:rPr>
          <w:szCs w:val="20"/>
        </w:rPr>
      </w:pPr>
      <w:r w:rsidRPr="007E5C7B">
        <w:rPr>
          <w:szCs w:val="20"/>
        </w:rPr>
        <w:t xml:space="preserve">Ahora se busca compensar reactivos con el uso de </w:t>
      </w:r>
      <w:proofErr w:type="spellStart"/>
      <w:r w:rsidRPr="007E5C7B">
        <w:rPr>
          <w:szCs w:val="20"/>
        </w:rPr>
        <w:t>Static</w:t>
      </w:r>
      <w:proofErr w:type="spellEnd"/>
      <w:r w:rsidRPr="007E5C7B">
        <w:rPr>
          <w:szCs w:val="20"/>
        </w:rPr>
        <w:t xml:space="preserve"> Var </w:t>
      </w:r>
      <w:proofErr w:type="spellStart"/>
      <w:r w:rsidRPr="007E5C7B">
        <w:rPr>
          <w:szCs w:val="20"/>
        </w:rPr>
        <w:t>Compensation</w:t>
      </w:r>
      <w:proofErr w:type="spellEnd"/>
      <w:r w:rsidRPr="007E5C7B">
        <w:rPr>
          <w:szCs w:val="20"/>
        </w:rPr>
        <w:t xml:space="preserve"> (SVC), para lograrlo primero se calcularán los parámetros del compensador y posteriormente </w:t>
      </w:r>
      <w:r w:rsidR="003B7A05" w:rsidRPr="007E5C7B">
        <w:rPr>
          <w:szCs w:val="20"/>
        </w:rPr>
        <w:t>realizar las simulaciones lazo abierto del sistema para los 3 ángulos de carga de interés.</w:t>
      </w:r>
    </w:p>
    <w:p w:rsidR="003B7A05" w:rsidRDefault="003B7A05" w:rsidP="003B7A05">
      <w:pPr>
        <w:pStyle w:val="Ttulo2"/>
      </w:pPr>
      <w:bookmarkStart w:id="9" w:name="_Toc513767108"/>
      <w:r>
        <w:t>Cálculo de los parámetros</w:t>
      </w:r>
      <w:bookmarkEnd w:id="9"/>
    </w:p>
    <w:p w:rsidR="003B7A05" w:rsidRPr="007E5C7B" w:rsidRDefault="00FF6F17" w:rsidP="003B7A05">
      <w:pPr>
        <w:rPr>
          <w:szCs w:val="20"/>
        </w:rPr>
      </w:pPr>
      <w:r w:rsidRPr="007E5C7B">
        <w:rPr>
          <w:szCs w:val="20"/>
        </w:rPr>
        <w:t xml:space="preserve">Lo primero que necesitaremos es encontrar una ecuación de proyecto para la capacitancia equivalente </w:t>
      </w:r>
      <w:r w:rsidRPr="007E5C7B">
        <w:rPr>
          <w:rFonts w:eastAsiaTheme="minorEastAsia"/>
          <w:szCs w:val="20"/>
        </w:rPr>
        <w:t>(</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eq</m:t>
            </m:r>
          </m:sub>
        </m:sSub>
      </m:oMath>
      <w:r w:rsidRPr="007E5C7B">
        <w:rPr>
          <w:rFonts w:eastAsiaTheme="minorEastAsia"/>
          <w:szCs w:val="20"/>
        </w:rPr>
        <w:t>)</w:t>
      </w:r>
      <w:r w:rsidRPr="007E5C7B">
        <w:rPr>
          <w:szCs w:val="20"/>
        </w:rPr>
        <w:t xml:space="preserve"> del SVC. En la Figura 2-1 se muestra el circuito del compensador y su representación equivalente.</w:t>
      </w:r>
      <w:r w:rsidR="00BD1F35">
        <w:rPr>
          <w:szCs w:val="20"/>
        </w:rPr>
        <w:t xml:space="preserve"> Constructivamente el compensador está compuesto por una rama TCR en paralelo con la capacitancia </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oMath>
      <w:r w:rsidR="00BD1F35">
        <w:rPr>
          <w:rFonts w:eastAsiaTheme="minorEastAsia"/>
          <w:szCs w:val="20"/>
        </w:rPr>
        <w:t>, y se conecta entre el punto P y el neutro.</w:t>
      </w:r>
    </w:p>
    <w:p w:rsidR="00FF6F17" w:rsidRPr="007E5C7B" w:rsidRDefault="00E57979" w:rsidP="00FF6F17">
      <w:pPr>
        <w:jc w:val="center"/>
        <w:rPr>
          <w:sz w:val="18"/>
          <w:szCs w:val="18"/>
        </w:rPr>
      </w:pPr>
      <w:r>
        <w:rPr>
          <w:szCs w:val="20"/>
        </w:rPr>
        <w:pict>
          <v:shape id="_x0000_i1034" type="#_x0000_t75" style="width:208.55pt;height:172.55pt">
            <v:imagedata r:id="rId29" o:title="B SVC"/>
          </v:shape>
        </w:pict>
      </w:r>
      <w:r w:rsidR="00FF6F17" w:rsidRPr="007E5C7B">
        <w:rPr>
          <w:szCs w:val="20"/>
        </w:rPr>
        <w:br/>
      </w:r>
      <w:r w:rsidR="00FF6F17" w:rsidRPr="007E5C7B">
        <w:rPr>
          <w:sz w:val="18"/>
          <w:szCs w:val="18"/>
        </w:rPr>
        <w:t>Figura 2-1: Circuito equivalente SVC y su representación equivalente</w:t>
      </w:r>
    </w:p>
    <w:p w:rsidR="00B26444" w:rsidRPr="007E5C7B" w:rsidRDefault="007E5C7B" w:rsidP="007E5C7B">
      <w:pPr>
        <w:rPr>
          <w:szCs w:val="20"/>
        </w:rPr>
      </w:pPr>
      <w:r w:rsidRPr="007E5C7B">
        <w:rPr>
          <w:szCs w:val="20"/>
        </w:rPr>
        <w:t xml:space="preserve">Para obtener la ecuación deseada, se presenta en la Figura 2-2 el circuito </w:t>
      </w:r>
      <w:r w:rsidR="00815FE3">
        <w:rPr>
          <w:szCs w:val="20"/>
        </w:rPr>
        <w:t>equivalente a usar para plantear las ecuaciones</w:t>
      </w:r>
      <w:r w:rsidR="00A3247F">
        <w:rPr>
          <w:szCs w:val="20"/>
        </w:rPr>
        <w:t>, se despreciará la parte resistiva por tener una magnitud despreciable comparada a la reactancia</w:t>
      </w:r>
      <w:r w:rsidR="00815FE3">
        <w:rPr>
          <w:szCs w:val="20"/>
        </w:rPr>
        <w:t>.</w:t>
      </w:r>
    </w:p>
    <w:p w:rsidR="00B26444" w:rsidRDefault="00E57979" w:rsidP="00FF6F17">
      <w:pPr>
        <w:jc w:val="center"/>
        <w:rPr>
          <w:sz w:val="18"/>
        </w:rPr>
      </w:pPr>
      <w:r>
        <w:rPr>
          <w:sz w:val="22"/>
        </w:rPr>
        <w:pict>
          <v:shape id="_x0000_i1035" type="#_x0000_t75" style="width:302.25pt;height:115.45pt">
            <v:imagedata r:id="rId30" o:title="Bcto"/>
          </v:shape>
        </w:pict>
      </w:r>
      <w:r w:rsidR="00815FE3">
        <w:rPr>
          <w:sz w:val="22"/>
        </w:rPr>
        <w:br/>
      </w:r>
      <w:r w:rsidR="00815FE3">
        <w:rPr>
          <w:sz w:val="18"/>
        </w:rPr>
        <w:t xml:space="preserve">Figura 2-2: Circuito con SVC representado por </w:t>
      </w:r>
      <w:proofErr w:type="spellStart"/>
      <w:r w:rsidR="00815FE3">
        <w:rPr>
          <w:sz w:val="18"/>
        </w:rPr>
        <w:t>Ceq</w:t>
      </w:r>
      <w:proofErr w:type="spellEnd"/>
    </w:p>
    <w:p w:rsidR="00206B97" w:rsidRDefault="00815FE3" w:rsidP="00BB1AD9">
      <w:pPr>
        <w:rPr>
          <w:szCs w:val="20"/>
        </w:rPr>
      </w:pPr>
      <w:r>
        <w:rPr>
          <w:szCs w:val="20"/>
        </w:rPr>
        <w:t>A continuación se plantearán una serie de ecuaciones a partir de la Figura 2-2. Primero se define</w:t>
      </w:r>
      <w:r w:rsidR="00A3247F">
        <w:rPr>
          <w:szCs w:val="20"/>
        </w:rPr>
        <w:t xml:space="preserve"> la ecuación de tensión para Vp.</w:t>
      </w:r>
    </w:p>
    <w:p w:rsidR="00A3247F" w:rsidRPr="00815FE3" w:rsidRDefault="00B47EA1" w:rsidP="00BB1AD9">
      <w:pPr>
        <w:rPr>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szCs w:val="24"/>
            </w:rPr>
            <m:t>=Ip*(-jXceq)</m:t>
          </m:r>
        </m:oMath>
      </m:oMathPara>
    </w:p>
    <w:p w:rsidR="00135AF0" w:rsidRDefault="00A3247F" w:rsidP="00BB1AD9">
      <w:pPr>
        <w:rPr>
          <w:szCs w:val="20"/>
        </w:rPr>
      </w:pPr>
      <w:r>
        <w:rPr>
          <w:szCs w:val="20"/>
        </w:rPr>
        <w:t>Luego se define las ecuaciones para las corrientes I1 e I2:</w:t>
      </w:r>
    </w:p>
    <w:p w:rsidR="00A3247F" w:rsidRPr="00A3247F" w:rsidRDefault="00A3247F" w:rsidP="00BB1AD9">
      <w:pPr>
        <w:rPr>
          <w:rFonts w:eastAsiaTheme="minorEastAsia"/>
          <w:szCs w:val="20"/>
        </w:rPr>
      </w:pPr>
      <m:oMathPara>
        <m:oMath>
          <m:r>
            <w:rPr>
              <w:rFonts w:ascii="Cambria Math" w:hAnsi="Cambria Math"/>
              <w:szCs w:val="20"/>
            </w:rPr>
            <m:t>I1=</m:t>
          </m:r>
          <m:f>
            <m:fPr>
              <m:ctrlPr>
                <w:rPr>
                  <w:rFonts w:ascii="Cambria Math"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num>
            <m:den>
              <m:r>
                <w:rPr>
                  <w:rFonts w:ascii="Cambria Math" w:hAnsi="Cambria Math"/>
                  <w:szCs w:val="20"/>
                </w:rPr>
                <m:t>j</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L</m:t>
                  </m:r>
                </m:sub>
              </m:sSub>
              <m:r>
                <w:rPr>
                  <w:rFonts w:ascii="Cambria Math" w:hAnsi="Cambria Math"/>
                  <w:szCs w:val="20"/>
                </w:rPr>
                <m:t>/4</m:t>
              </m:r>
            </m:den>
          </m:f>
          <m:r>
            <w:rPr>
              <w:rFonts w:ascii="Cambria Math" w:hAnsi="Cambria Math"/>
              <w:szCs w:val="20"/>
            </w:rPr>
            <m:t xml:space="preserve">       ;         I2=</m:t>
          </m:r>
          <m:f>
            <m:fPr>
              <m:ctrlPr>
                <w:rPr>
                  <w:rFonts w:ascii="Cambria Math" w:eastAsiaTheme="minorEastAsia"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0"/>
                </w:rPr>
                <m:t>j3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r>
                <w:rPr>
                  <w:rFonts w:ascii="Cambria Math" w:eastAsiaTheme="minorEastAsia" w:hAnsi="Cambria Math"/>
                  <w:szCs w:val="20"/>
                </w:rPr>
                <m:t>/4</m:t>
              </m:r>
            </m:den>
          </m:f>
        </m:oMath>
      </m:oMathPara>
    </w:p>
    <w:p w:rsidR="00A3247F" w:rsidRDefault="00A3247F" w:rsidP="00BB1AD9">
      <w:pPr>
        <w:rPr>
          <w:rFonts w:eastAsiaTheme="minorEastAsia"/>
          <w:szCs w:val="20"/>
        </w:rPr>
      </w:pPr>
      <w:r>
        <w:rPr>
          <w:rFonts w:eastAsiaTheme="minorEastAsia"/>
          <w:szCs w:val="20"/>
        </w:rPr>
        <w:t>A partir del LCK se tiene que:</w:t>
      </w:r>
    </w:p>
    <w:p w:rsidR="00A3247F" w:rsidRPr="00A3247F" w:rsidRDefault="00A3247F" w:rsidP="00BB1AD9">
      <w:pPr>
        <w:rPr>
          <w:rFonts w:eastAsiaTheme="minorEastAsia"/>
          <w:szCs w:val="20"/>
        </w:rPr>
      </w:pPr>
      <m:oMathPara>
        <m:oMath>
          <m:r>
            <w:rPr>
              <w:rFonts w:ascii="Cambria Math" w:eastAsiaTheme="minorEastAsia" w:hAnsi="Cambria Math"/>
              <w:szCs w:val="20"/>
            </w:rPr>
            <m:t>Ip=I1-I2</m:t>
          </m:r>
        </m:oMath>
      </m:oMathPara>
    </w:p>
    <w:p w:rsidR="00A3247F" w:rsidRDefault="00A3247F" w:rsidP="00BB1AD9">
      <w:pPr>
        <w:rPr>
          <w:rFonts w:eastAsiaTheme="minorEastAsia"/>
          <w:szCs w:val="20"/>
        </w:rPr>
      </w:pPr>
      <w:r>
        <w:rPr>
          <w:rFonts w:eastAsiaTheme="minorEastAsia"/>
          <w:szCs w:val="20"/>
        </w:rPr>
        <w:t>Reemplazando por las expresiones de I1 e I2:</w:t>
      </w:r>
    </w:p>
    <w:p w:rsidR="00A3247F" w:rsidRPr="00A3247F" w:rsidRDefault="00A3247F" w:rsidP="00BB1AD9">
      <w:pPr>
        <w:rPr>
          <w:rFonts w:eastAsiaTheme="minorEastAsia"/>
          <w:szCs w:val="20"/>
        </w:rPr>
      </w:pPr>
      <m:oMathPara>
        <m:oMath>
          <m:r>
            <w:rPr>
              <w:rFonts w:ascii="Cambria Math" w:eastAsiaTheme="minorEastAsia" w:hAnsi="Cambria Math"/>
              <w:szCs w:val="20"/>
            </w:rPr>
            <m:t>Ip=</m:t>
          </m:r>
          <m:f>
            <m:fPr>
              <m:ctrlPr>
                <w:rPr>
                  <w:rFonts w:ascii="Cambria Math" w:eastAsiaTheme="minorEastAsia" w:hAnsi="Cambria Math"/>
                  <w:i/>
                  <w:szCs w:val="20"/>
                </w:rPr>
              </m:ctrlPr>
            </m:fPr>
            <m:num>
              <m:r>
                <w:rPr>
                  <w:rFonts w:ascii="Cambria Math" w:eastAsiaTheme="minorEastAsia" w:hAnsi="Cambria Math"/>
                  <w:szCs w:val="20"/>
                </w:rPr>
                <m:t>3*4</m:t>
              </m:r>
              <m:d>
                <m:dPr>
                  <m:ctrlPr>
                    <w:rPr>
                      <w:rFonts w:ascii="Cambria Math" w:eastAsiaTheme="minorEastAsia" w:hAnsi="Cambria Math"/>
                      <w:i/>
                      <w:szCs w:val="20"/>
                    </w:rPr>
                  </m:ctrlPr>
                </m:dPr>
                <m:e>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e>
              </m:d>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m:t>
              </m:r>
            </m:num>
            <m:den>
              <m:r>
                <w:rPr>
                  <w:rFonts w:ascii="Cambria Math" w:eastAsiaTheme="minorEastAsia" w:hAnsi="Cambria Math"/>
                  <w:szCs w:val="20"/>
                </w:rPr>
                <m:t>3*j</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C4DD0" w:rsidRDefault="002C4DD0" w:rsidP="007E4A1C">
      <w:pPr>
        <w:rPr>
          <w:rFonts w:eastAsiaTheme="minorEastAsia"/>
          <w:szCs w:val="20"/>
        </w:rPr>
      </w:pPr>
      <w:r>
        <w:rPr>
          <w:szCs w:val="20"/>
        </w:rPr>
        <w:t xml:space="preserve">Si multiplicamos a ambos lados de la ecuación por </w:t>
      </w:r>
      <m:oMath>
        <m:d>
          <m:dPr>
            <m:ctrlPr>
              <w:rPr>
                <w:rFonts w:ascii="Cambria Math" w:hAnsi="Cambria Math"/>
                <w:i/>
                <w:szCs w:val="20"/>
              </w:rPr>
            </m:ctrlPr>
          </m:dPr>
          <m:e>
            <m:r>
              <w:rPr>
                <w:rFonts w:ascii="Cambria Math" w:hAnsi="Cambria Math"/>
                <w:szCs w:val="20"/>
              </w:rPr>
              <m:t>-jXceq</m:t>
            </m:r>
          </m:e>
        </m:d>
      </m:oMath>
      <w:r>
        <w:rPr>
          <w:rFonts w:eastAsiaTheme="minorEastAsia"/>
          <w:szCs w:val="20"/>
        </w:rPr>
        <w:t>:</w:t>
      </w:r>
    </w:p>
    <w:p w:rsidR="002C4DD0" w:rsidRPr="002C4DD0" w:rsidRDefault="00B47EA1" w:rsidP="007E4A1C">
      <w:pP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-16Vp)</m:t>
              </m:r>
            </m:num>
            <m:den>
              <m:r>
                <w:rPr>
                  <w:rFonts w:ascii="Cambria Math" w:eastAsiaTheme="minorEastAsia" w:hAnsi="Cambria Math"/>
                  <w:szCs w:val="20"/>
                </w:rPr>
                <m:t>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r>
            <w:rPr>
              <w:rFonts w:ascii="Cambria Math" w:eastAsiaTheme="minorEastAsia" w:hAnsi="Cambria Math"/>
              <w:szCs w:val="20"/>
            </w:rPr>
            <m:t>*Xceq</m:t>
          </m:r>
        </m:oMath>
      </m:oMathPara>
    </w:p>
    <w:p w:rsidR="00C4419C" w:rsidRPr="00234AA0" w:rsidRDefault="00234AA0" w:rsidP="007E4A1C">
      <w:pPr>
        <w:rPr>
          <w:rFonts w:eastAsiaTheme="minorEastAsia"/>
          <w:szCs w:val="20"/>
        </w:rPr>
      </w:pPr>
      <w:r>
        <w:t>Se reemplaza</w:t>
      </w:r>
      <w:r w:rsidR="003718A3">
        <w:t xml:space="preserve">     </w:t>
      </w:r>
      <w:r w:rsidRPr="003718A3">
        <w:rPr>
          <w:sz w:val="16"/>
        </w:rPr>
        <w:t xml:space="preserve"> </w:t>
      </w:r>
      <m:oMath>
        <m:r>
          <w:rPr>
            <w:rFonts w:ascii="Cambria Math" w:eastAsiaTheme="minorEastAsia" w:hAnsi="Cambria Math"/>
            <w:sz w:val="22"/>
            <w:szCs w:val="20"/>
          </w:rPr>
          <m:t>Xceq=</m:t>
        </m:r>
        <m:f>
          <m:fPr>
            <m:ctrlPr>
              <w:rPr>
                <w:rFonts w:ascii="Cambria Math" w:eastAsiaTheme="minorEastAsia" w:hAnsi="Cambria Math"/>
                <w:i/>
                <w:sz w:val="22"/>
                <w:szCs w:val="20"/>
              </w:rPr>
            </m:ctrlPr>
          </m:fPr>
          <m:num>
            <m:r>
              <w:rPr>
                <w:rFonts w:ascii="Cambria Math" w:eastAsiaTheme="minorEastAsia" w:hAnsi="Cambria Math"/>
                <w:sz w:val="22"/>
                <w:szCs w:val="20"/>
              </w:rPr>
              <m:t>1</m:t>
            </m:r>
          </m:num>
          <m:den>
            <m:r>
              <w:rPr>
                <w:rFonts w:ascii="Cambria Math" w:eastAsiaTheme="minorEastAsia" w:hAnsi="Cambria Math"/>
                <w:sz w:val="22"/>
                <w:szCs w:val="20"/>
              </w:rPr>
              <m:t>ω*Ceq</m:t>
            </m:r>
          </m:den>
        </m:f>
      </m:oMath>
      <w:r>
        <w:rPr>
          <w:rFonts w:eastAsiaTheme="minorEastAsia"/>
          <w:sz w:val="22"/>
          <w:szCs w:val="20"/>
        </w:rPr>
        <w:t xml:space="preserve"> </w:t>
      </w:r>
      <w:r w:rsidR="003718A3">
        <w:rPr>
          <w:rFonts w:eastAsiaTheme="minorEastAsia"/>
          <w:sz w:val="22"/>
          <w:szCs w:val="20"/>
        </w:rPr>
        <w:t xml:space="preserve">    y </w:t>
      </w:r>
      <m:oMath>
        <m:r>
          <w:rPr>
            <w:rFonts w:ascii="Cambria Math" w:eastAsiaTheme="minorEastAsia" w:hAnsi="Cambria Math"/>
            <w:sz w:val="22"/>
            <w:szCs w:val="20"/>
          </w:rPr>
          <m:t xml:space="preserve">   </m:t>
        </m:r>
        <m:sSub>
          <m:sSubPr>
            <m:ctrlPr>
              <w:rPr>
                <w:rFonts w:ascii="Cambria Math" w:eastAsiaTheme="minorEastAsia" w:hAnsi="Cambria Math"/>
                <w:i/>
                <w:sz w:val="22"/>
                <w:szCs w:val="20"/>
              </w:rPr>
            </m:ctrlPr>
          </m:sSubPr>
          <m:e>
            <m:r>
              <w:rPr>
                <w:rFonts w:ascii="Cambria Math" w:eastAsiaTheme="minorEastAsia" w:hAnsi="Cambria Math"/>
                <w:sz w:val="22"/>
                <w:szCs w:val="20"/>
              </w:rPr>
              <m:t>X</m:t>
            </m:r>
          </m:e>
          <m:sub>
            <m:r>
              <w:rPr>
                <w:rFonts w:ascii="Cambria Math" w:eastAsiaTheme="minorEastAsia" w:hAnsi="Cambria Math"/>
                <w:sz w:val="22"/>
                <w:szCs w:val="20"/>
              </w:rPr>
              <m:t>L</m:t>
            </m:r>
          </m:sub>
        </m:sSub>
        <m:r>
          <w:rPr>
            <w:rFonts w:ascii="Cambria Math" w:eastAsiaTheme="minorEastAsia" w:hAnsi="Cambria Math"/>
            <w:sz w:val="22"/>
            <w:szCs w:val="20"/>
          </w:rPr>
          <m:t>=</m:t>
        </m:r>
        <m:r>
          <w:rPr>
            <w:rFonts w:ascii="Cambria Math" w:hAnsi="Cambria Math"/>
          </w:rPr>
          <m:t xml:space="preserve">ω*L   </m:t>
        </m:r>
      </m:oMath>
      <w:r w:rsidR="003718A3">
        <w:rPr>
          <w:rFonts w:eastAsiaTheme="minorEastAsia"/>
          <w:sz w:val="22"/>
          <w:szCs w:val="20"/>
        </w:rPr>
        <w:t>,</w:t>
      </w:r>
      <w:r>
        <w:rPr>
          <w:rFonts w:eastAsiaTheme="minorEastAsia"/>
          <w:sz w:val="22"/>
          <w:szCs w:val="20"/>
        </w:rPr>
        <w:t xml:space="preserve"> se despeja </w:t>
      </w:r>
      <m:oMath>
        <m:r>
          <w:rPr>
            <w:rFonts w:ascii="Cambria Math" w:eastAsiaTheme="minorEastAsia" w:hAnsi="Cambria Math"/>
            <w:szCs w:val="20"/>
          </w:rPr>
          <m:t>Ceq</m:t>
        </m:r>
      </m:oMath>
      <w:r>
        <w:rPr>
          <w:rFonts w:eastAsiaTheme="minorEastAsia"/>
          <w:szCs w:val="20"/>
        </w:rPr>
        <w:t>:</w:t>
      </w:r>
    </w:p>
    <w:p w:rsidR="00C4419C" w:rsidRPr="004D7099" w:rsidRDefault="00234AA0" w:rsidP="007E4A1C">
      <m:oMathPara>
        <m:oMath>
          <m:r>
            <w:rPr>
              <w:rFonts w:ascii="Cambria Math" w:hAnsi="Cambria Math"/>
            </w:rPr>
            <m:t>Ceq=</m:t>
          </m:r>
          <m:f>
            <m:fPr>
              <m:ctrlPr>
                <w:rPr>
                  <w:rFonts w:ascii="Cambria Math" w:hAnsi="Cambria Math"/>
                  <w:i/>
                </w:rPr>
              </m:ctrlPr>
            </m:fPr>
            <m:num>
              <m:r>
                <w:rPr>
                  <w:rFonts w:ascii="Cambria Math" w:hAnsi="Cambria Math"/>
                </w:rPr>
                <m:t>16</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num>
            <m:den>
              <m:r>
                <w:rPr>
                  <w:rFonts w:ascii="Cambria Math" w:hAnsi="Cambria Math"/>
                </w:rPr>
                <m:t>3Vp*</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4D7099" w:rsidRDefault="004D7099" w:rsidP="007E4A1C">
      <w:r>
        <w:t>Ahora para nuestro sistema se tienen las siguientes tensiones, considerando que la compensación realizada por el SVC</w:t>
      </w:r>
      <w:r w:rsidR="0081750B">
        <w:t xml:space="preserve"> en el punto P</w:t>
      </w:r>
      <w:r>
        <w:t xml:space="preserve"> corresponde a 1 en por unidad</w:t>
      </w:r>
      <w:r w:rsidR="0081750B">
        <w:t xml:space="preserve"> con un ángulo de (-</w:t>
      </w:r>
      <w:r w:rsidR="0081750B">
        <w:rPr>
          <w:rFonts w:ascii="Cambria Math" w:hAnsi="Cambria Math"/>
        </w:rPr>
        <w:t>δ</w:t>
      </w:r>
      <w:r w:rsidR="0081750B">
        <w:t>/4) de modo que idealmente no procese potencia activa</w:t>
      </w:r>
      <w:r>
        <w:t>:</w:t>
      </w:r>
    </w:p>
    <w:p w:rsidR="004D7099" w:rsidRPr="0081750B" w:rsidRDefault="00B47EA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rPr>
            <m:t>=V</m:t>
          </m:r>
          <m:r>
            <w:rPr>
              <w:rFonts w:ascii="Cambria Math" w:hAnsi="Cambria Math" w:cs="Arial"/>
              <w:szCs w:val="24"/>
            </w:rPr>
            <m:t>∠0°</m:t>
          </m:r>
        </m:oMath>
      </m:oMathPara>
    </w:p>
    <w:p w:rsidR="004D7099" w:rsidRPr="0081750B" w:rsidRDefault="00B47EA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oMath>
      </m:oMathPara>
    </w:p>
    <w:p w:rsidR="0081750B" w:rsidRPr="0081750B" w:rsidRDefault="00B47EA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=V</m:t>
          </m:r>
          <m:r>
            <w:rPr>
              <w:rFonts w:ascii="Cambria Math" w:hAnsi="Cambria Math" w:cs="Arial"/>
              <w:szCs w:val="24"/>
            </w:rPr>
            <m:t>∠-δ°</m:t>
          </m:r>
        </m:oMath>
      </m:oMathPara>
    </w:p>
    <w:p w:rsidR="0081750B" w:rsidRDefault="0081750B" w:rsidP="007E4A1C">
      <w:pPr>
        <w:rPr>
          <w:rFonts w:eastAsiaTheme="minorEastAsia"/>
        </w:rPr>
      </w:pPr>
      <w:r>
        <w:t xml:space="preserve">Finalmente al despejar </w:t>
      </w:r>
      <m:oMath>
        <m:r>
          <w:rPr>
            <w:rFonts w:ascii="Cambria Math" w:hAnsi="Cambria Math"/>
          </w:rPr>
          <m:t>Ceq</m:t>
        </m:r>
      </m:oMath>
      <w:r>
        <w:rPr>
          <w:rFonts w:eastAsiaTheme="minorEastAsia"/>
        </w:rPr>
        <w:t xml:space="preserve"> en función de </w:t>
      </w:r>
      <w:r>
        <w:rPr>
          <w:rFonts w:ascii="Cambria Math" w:eastAsiaTheme="minorEastAsia" w:hAnsi="Cambria Math"/>
        </w:rPr>
        <w:t>δ</w:t>
      </w:r>
      <w:r w:rsidRPr="003718A3">
        <w:rPr>
          <w:rFonts w:eastAsiaTheme="minorEastAsia"/>
        </w:rPr>
        <w:t>:</w:t>
      </w:r>
    </w:p>
    <w:p w:rsidR="0081750B" w:rsidRPr="00AD36E9" w:rsidRDefault="0081750B" w:rsidP="007E4A1C">
      <w:pPr>
        <w:rPr>
          <w:rFonts w:eastAsiaTheme="minorEastAsia"/>
        </w:rPr>
      </w:pPr>
      <m:oMathPara>
        <m:oMath>
          <m:r>
            <w:rPr>
              <w:rFonts w:ascii="Cambria Math" w:hAnsi="Cambria Math"/>
            </w:rPr>
            <m:t>Ceq(δ)=</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AD36E9" w:rsidRPr="00F11930" w:rsidRDefault="00AD36E9" w:rsidP="007E4A1C">
      <w:pPr>
        <w:rPr>
          <w:rFonts w:eastAsiaTheme="minorEastAsia"/>
        </w:rPr>
      </w:pPr>
      <w:r>
        <w:rPr>
          <w:rFonts w:eastAsiaTheme="minorEastAsia"/>
        </w:rPr>
        <w:t>Es importante notar que la ecuación de proyecto a utilizar está en función de números complejos, por lo cual, se debe calcular de forma polar preferentemente y luego solo usar el módulo para encontrar los valores de capacitancia deseados.</w:t>
      </w:r>
    </w:p>
    <w:p w:rsidR="00F11930" w:rsidRPr="006536F1" w:rsidRDefault="00F11930" w:rsidP="00F11930">
      <w:pPr>
        <w:pStyle w:val="Ttulo3"/>
        <w:rPr>
          <w:rFonts w:eastAsiaTheme="minorEastAsia"/>
        </w:rPr>
      </w:pPr>
      <w:bookmarkStart w:id="10" w:name="_Toc513767109"/>
      <w:r>
        <w:rPr>
          <w:rFonts w:eastAsiaTheme="minorEastAsia"/>
        </w:rPr>
        <w:lastRenderedPageBreak/>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bookmarkEnd w:id="10"/>
      <w:r>
        <w:rPr>
          <w:rFonts w:eastAsiaTheme="minorEastAsia"/>
        </w:rPr>
        <w:t xml:space="preserve"> </w:t>
      </w:r>
    </w:p>
    <w:p w:rsidR="006536F1" w:rsidRDefault="003718A3" w:rsidP="007E4A1C">
      <w:pPr>
        <w:rPr>
          <w:rFonts w:eastAsiaTheme="minorEastAsia"/>
        </w:rPr>
      </w:pPr>
      <w:r>
        <w:t xml:space="preserve">Teniendo la ecuación para proyectar, se obtiene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la capacitancia constructiva del SVC, para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MAX</m:t>
            </m:r>
          </m:sub>
        </m:sSub>
        <m:r>
          <w:rPr>
            <w:rFonts w:ascii="Cambria Math" w:eastAsiaTheme="minorEastAsia" w:hAnsi="Cambria Math"/>
          </w:rPr>
          <m:t>=35°</m:t>
        </m:r>
      </m:oMath>
      <w:r w:rsidR="00F11930">
        <w:rPr>
          <w:rFonts w:eastAsiaTheme="minorEastAsia"/>
        </w:rPr>
        <w:t xml:space="preserve">, debido a que cuando se está en la condición de carga máxima el SVC debe compensar la posible mayor potencia reactiva, bloqueando los tiristores y dejando camino a la corriente solo por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F11930">
        <w:rPr>
          <w:rFonts w:eastAsiaTheme="minorEastAsia"/>
        </w:rPr>
        <w:t>.</w:t>
      </w:r>
    </w:p>
    <w:p w:rsidR="008A764D" w:rsidRDefault="008A764D" w:rsidP="007E4A1C">
      <w:pPr>
        <w:rPr>
          <w:rFonts w:eastAsiaTheme="minorEastAsia"/>
        </w:rPr>
      </w:pPr>
      <w:r>
        <w:rPr>
          <w:rFonts w:eastAsiaTheme="minorEastAsia"/>
        </w:rPr>
        <w:t xml:space="preserve">Con </w:t>
      </w:r>
      <m:oMath>
        <m:r>
          <w:rPr>
            <w:rFonts w:ascii="Cambria Math" w:hAnsi="Cambria Math"/>
          </w:rPr>
          <m:t>ω</m:t>
        </m:r>
      </m:oMath>
      <w:r>
        <w:rPr>
          <w:rFonts w:eastAsiaTheme="minorEastAsia"/>
        </w:rPr>
        <w:t xml:space="preserve"> y </w:t>
      </w:r>
      <m:oMath>
        <m:r>
          <w:rPr>
            <w:rFonts w:ascii="Cambria Math" w:eastAsiaTheme="minorEastAsia" w:hAnsi="Cambria Math"/>
          </w:rPr>
          <m:t>L</m:t>
        </m:r>
      </m:oMath>
      <w:r>
        <w:rPr>
          <w:rFonts w:eastAsiaTheme="minorEastAsia"/>
        </w:rPr>
        <w:t>:</w:t>
      </w:r>
    </w:p>
    <w:p w:rsidR="008A764D" w:rsidRPr="00005A44" w:rsidRDefault="008A764D" w:rsidP="007E4A1C">
      <w:pPr>
        <w:rPr>
          <w:rFonts w:eastAsiaTheme="minorEastAsia"/>
          <w:i/>
          <w:lang w:val="en-US"/>
        </w:rPr>
      </w:pPr>
      <m:oMathPara>
        <m:oMathParaPr>
          <m:jc m:val="left"/>
        </m:oMathParaPr>
        <m:oMath>
          <m:r>
            <w:rPr>
              <w:rFonts w:ascii="Cambria Math" w:hAnsi="Cambria Math"/>
            </w:rPr>
            <m:t>ω=2*π*50</m:t>
          </m:r>
          <m:r>
            <w:rPr>
              <w:rFonts w:ascii="Cambria Math" w:hAnsi="Cambria Math"/>
              <w:lang w:val="en-US"/>
            </w:rPr>
            <m:t>[</m:t>
          </m:r>
          <m:f>
            <m:fPr>
              <m:ctrlPr>
                <w:rPr>
                  <w:rFonts w:ascii="Cambria Math" w:hAnsi="Cambria Math"/>
                  <w:i/>
                  <w:lang w:val="en-US"/>
                </w:rPr>
              </m:ctrlPr>
            </m:fPr>
            <m:num>
              <m:r>
                <w:rPr>
                  <w:rFonts w:ascii="Cambria Math" w:hAnsi="Cambria Math"/>
                  <w:lang w:val="en-US"/>
                </w:rPr>
                <m:t>rad</m:t>
              </m:r>
            </m:num>
            <m:den>
              <m:r>
                <w:rPr>
                  <w:rFonts w:ascii="Cambria Math" w:hAnsi="Cambria Math"/>
                  <w:lang w:val="en-US"/>
                </w:rPr>
                <m:t>seg</m:t>
              </m:r>
            </m:den>
          </m:f>
          <m:r>
            <w:rPr>
              <w:rFonts w:ascii="Cambria Math" w:hAnsi="Cambria Math"/>
              <w:lang w:val="en-US"/>
            </w:rPr>
            <m:t>]</m:t>
          </m:r>
        </m:oMath>
      </m:oMathPara>
    </w:p>
    <w:p w:rsidR="008A764D" w:rsidRPr="00005A44" w:rsidRDefault="008A764D" w:rsidP="007E4A1C">
      <w:pPr>
        <w:rPr>
          <w:rFonts w:eastAsiaTheme="minorEastAsia"/>
          <w:i/>
        </w:rPr>
      </w:pPr>
      <m:oMathPara>
        <m:oMathParaPr>
          <m:jc m:val="left"/>
        </m:oMathParaPr>
        <m:oMath>
          <m:r>
            <w:rPr>
              <w:rFonts w:ascii="Cambria Math" w:eastAsiaTheme="minorEastAsia" w:hAnsi="Cambria Math"/>
            </w:rPr>
            <m:t>L=1800</m:t>
          </m:r>
          <m:r>
            <w:rPr>
              <w:rFonts w:ascii="Cambria Math" w:eastAsiaTheme="minorEastAsia" w:hAnsi="Cambria Math"/>
              <w:lang w:val="en-US"/>
            </w:rPr>
            <m:t>[μH]</m:t>
          </m:r>
        </m:oMath>
      </m:oMathPara>
    </w:p>
    <w:p w:rsidR="00F11930" w:rsidRDefault="00F11930" w:rsidP="007E4A1C">
      <w:pPr>
        <w:rPr>
          <w:rFonts w:eastAsiaTheme="minorEastAsia"/>
        </w:rPr>
      </w:pPr>
      <w:r>
        <w:rPr>
          <w:rFonts w:eastAsiaTheme="minorEastAsia"/>
        </w:rPr>
        <w:t>Luego:</w:t>
      </w:r>
    </w:p>
    <w:p w:rsidR="00F11930" w:rsidRPr="00F50AC2" w:rsidRDefault="00B47EA1" w:rsidP="007E4A1C">
      <w:pPr>
        <w:rPr>
          <w:rFonts w:eastAsiaTheme="minorEastAsia"/>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=Ceq</m:t>
          </m:r>
          <m:d>
            <m:dPr>
              <m:ctrlPr>
                <w:rPr>
                  <w:rFonts w:ascii="Cambria Math" w:hAnsi="Cambria Math"/>
                  <w:i/>
                </w:rPr>
              </m:ctrlPr>
            </m:dPr>
            <m:e>
              <m:r>
                <w:rPr>
                  <w:rFonts w:ascii="Cambria Math" w:hAnsi="Cambria Math"/>
                </w:rPr>
                <m:t>35°</m:t>
              </m:r>
            </m:e>
          </m:d>
          <m:r>
            <w:rPr>
              <w:rFonts w:ascii="Cambria Math" w:hAnsi="Cambria Math"/>
            </w:rPr>
            <m:t>=</m:t>
          </m:r>
          <m:r>
            <w:rPr>
              <w:rFonts w:ascii="Cambria Math" w:eastAsiaTheme="minorEastAsia" w:hAnsi="Cambria Math"/>
            </w:rPr>
            <m:t>1,0414</m:t>
          </m:r>
          <m:r>
            <w:rPr>
              <w:rFonts w:ascii="Cambria Math" w:eastAsiaTheme="minorEastAsia" w:hAnsi="Cambria Math"/>
              <w:lang w:val="en-US"/>
            </w:rPr>
            <m:t>[mF]</m:t>
          </m:r>
        </m:oMath>
      </m:oMathPara>
    </w:p>
    <w:p w:rsidR="00F50AC2" w:rsidRPr="008A764D" w:rsidRDefault="008A764D" w:rsidP="008A764D">
      <w:pPr>
        <w:pStyle w:val="Ttulo3"/>
        <w:rPr>
          <w:rFonts w:eastAsiaTheme="minorEastAsia"/>
          <w:lang w:val="en-US"/>
        </w:rPr>
      </w:pPr>
      <w:bookmarkStart w:id="11" w:name="_Toc513767110"/>
      <w:r>
        <w:rPr>
          <w:rFonts w:eastAsiaTheme="minorEastAsia"/>
          <w:lang w:val="en-US"/>
        </w:rPr>
        <w:t xml:space="preserve">Cáculo parámetro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L</m:t>
            </m:r>
          </m:e>
          <m:sub>
            <m:r>
              <m:rPr>
                <m:sty m:val="bi"/>
              </m:rPr>
              <w:rPr>
                <w:rFonts w:ascii="Cambria Math" w:eastAsiaTheme="minorEastAsia" w:hAnsi="Cambria Math"/>
                <w:lang w:val="en-US"/>
              </w:rPr>
              <m:t>0</m:t>
            </m:r>
          </m:sub>
        </m:sSub>
      </m:oMath>
      <w:bookmarkEnd w:id="11"/>
    </w:p>
    <w:p w:rsidR="00F11930" w:rsidRDefault="00CE7C82" w:rsidP="007E4A1C">
      <w:pPr>
        <w:rPr>
          <w:rFonts w:ascii="Cambria Math" w:eastAsiaTheme="minorEastAsia" w:hAnsi="Cambria Math"/>
          <w:sz w:val="22"/>
        </w:rPr>
      </w:pPr>
      <w:r>
        <w:t xml:space="preserve">Para este cálculo se debe elegir un ángulo de disparo que haga resonar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con</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CE7C82">
        <w:rPr>
          <w:rFonts w:eastAsiaTheme="minorEastAsia"/>
          <w:i/>
        </w:rPr>
        <w:t xml:space="preserve"> </w:t>
      </w:r>
      <w:r>
        <w:rPr>
          <w:rFonts w:eastAsiaTheme="minorEastAsia"/>
        </w:rPr>
        <w:t xml:space="preserve">para la frecuencia fundamental el cual debe estar entre  </w:t>
      </w:r>
      <w:r>
        <w:rPr>
          <w:rFonts w:ascii="Cambria Math" w:eastAsiaTheme="minorEastAsia" w:hAnsi="Cambria Math"/>
        </w:rPr>
        <w:t>π</w:t>
      </w:r>
      <w:r w:rsidRPr="00CE7C82">
        <w:rPr>
          <w:rFonts w:eastAsiaTheme="minorEastAsia"/>
          <w:sz w:val="22"/>
        </w:rPr>
        <w:t>/2&lt;</w:t>
      </w:r>
      <w:r w:rsidRPr="00CE7C82">
        <w:rPr>
          <w:rFonts w:ascii="Calibri" w:eastAsiaTheme="minorEastAsia" w:hAnsi="Calibri" w:cs="Calibri"/>
          <w:sz w:val="22"/>
        </w:rPr>
        <w:t>α</w:t>
      </w:r>
      <w:r w:rsidRPr="00CE7C82">
        <w:rPr>
          <w:rFonts w:eastAsiaTheme="minorEastAsia"/>
          <w:sz w:val="22"/>
        </w:rPr>
        <w:t>&lt;</w:t>
      </w:r>
      <w:r w:rsidRPr="00CE7C82">
        <w:rPr>
          <w:rFonts w:ascii="Cambria Math" w:eastAsiaTheme="minorEastAsia" w:hAnsi="Cambria Math"/>
          <w:sz w:val="22"/>
        </w:rPr>
        <w:t>π</w:t>
      </w:r>
      <w:r>
        <w:rPr>
          <w:rFonts w:ascii="Cambria Math" w:eastAsiaTheme="minorEastAsia" w:hAnsi="Cambria Math"/>
          <w:sz w:val="22"/>
        </w:rPr>
        <w:t>.</w:t>
      </w:r>
    </w:p>
    <w:p w:rsidR="00CE7C82" w:rsidRDefault="00CE7C82" w:rsidP="007E4A1C">
      <w:pPr>
        <w:rPr>
          <w:rFonts w:eastAsiaTheme="minorEastAsia"/>
          <w:sz w:val="22"/>
          <w:szCs w:val="20"/>
        </w:rPr>
      </w:pPr>
      <w:r w:rsidRPr="00CE7C82">
        <w:rPr>
          <w:rFonts w:eastAsiaTheme="minorEastAsia"/>
          <w:szCs w:val="20"/>
        </w:rPr>
        <w:t>Como</w:t>
      </w:r>
      <w:r>
        <w:rPr>
          <w:rFonts w:eastAsiaTheme="minorEastAsia"/>
          <w:szCs w:val="20"/>
        </w:rPr>
        <w:t xml:space="preserve"> el SVC en el sistema netamente inductivo, solo se va a comportar en su Zona Capacitiva, se elige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 αmin=π/2</m:t>
        </m:r>
      </m:oMath>
      <w:r>
        <w:rPr>
          <w:rFonts w:eastAsiaTheme="minorEastAsia"/>
          <w:sz w:val="22"/>
          <w:szCs w:val="20"/>
        </w:rPr>
        <w:t>.</w:t>
      </w:r>
    </w:p>
    <w:p w:rsidR="00CE7C82" w:rsidRDefault="00CE7C82" w:rsidP="007E4A1C">
      <w:pPr>
        <w:rPr>
          <w:rFonts w:eastAsiaTheme="minorEastAsia"/>
          <w:sz w:val="22"/>
          <w:szCs w:val="20"/>
        </w:rPr>
      </w:pPr>
      <w:r>
        <w:rPr>
          <w:rFonts w:eastAsiaTheme="minorEastAsia"/>
          <w:szCs w:val="20"/>
        </w:rPr>
        <w:t xml:space="preserve">Luego </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AD08D9">
        <w:rPr>
          <w:rFonts w:eastAsiaTheme="minorEastAsia"/>
          <w:i/>
        </w:rPr>
        <w:t xml:space="preserve"> </w:t>
      </w:r>
      <w:r w:rsidR="00AD08D9" w:rsidRPr="00AD08D9">
        <w:rPr>
          <w:rFonts w:eastAsiaTheme="minorEastAsia"/>
        </w:rPr>
        <w:t>se obtiene de</w:t>
      </w:r>
      <w:r w:rsidR="00AD08D9">
        <w:rPr>
          <w:rFonts w:eastAsiaTheme="minorEastAsia"/>
          <w:i/>
        </w:rPr>
        <w:t xml:space="preserve"> </w:t>
      </w:r>
      <w:r w:rsidR="00AD08D9">
        <w:rPr>
          <w:rFonts w:eastAsiaTheme="minorEastAsia"/>
        </w:rPr>
        <w:t xml:space="preserve">la expresión de la inductancia equivalente de la rama TCR del SVC, evaluada en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oMath>
      <w:r w:rsidR="001D041A">
        <w:rPr>
          <w:rFonts w:eastAsiaTheme="minorEastAsia"/>
          <w:sz w:val="22"/>
          <w:szCs w:val="20"/>
        </w:rPr>
        <w:t>, la cual se presenta a continuación</w:t>
      </w:r>
      <w:r w:rsidR="00CF4EB1">
        <w:rPr>
          <w:rFonts w:eastAsiaTheme="minorEastAsia"/>
          <w:sz w:val="22"/>
          <w:szCs w:val="20"/>
        </w:rPr>
        <w:t>:</w:t>
      </w:r>
    </w:p>
    <w:p w:rsidR="00C4419C" w:rsidRPr="00C62EEF" w:rsidRDefault="001D041A" w:rsidP="007E4A1C">
      <w:pPr>
        <w:rPr>
          <w:szCs w:val="20"/>
        </w:rPr>
      </w:pPr>
      <m:oMathPara>
        <m:oMath>
          <m:r>
            <w:rPr>
              <w:rFonts w:ascii="Cambria Math" w:hAnsi="Cambria Math"/>
              <w:szCs w:val="20"/>
            </w:rPr>
            <m:t>Le</m:t>
          </m:r>
          <m:sSub>
            <m:sSubPr>
              <m:ctrlPr>
                <w:rPr>
                  <w:rFonts w:ascii="Cambria Math" w:hAnsi="Cambria Math"/>
                  <w:i/>
                  <w:szCs w:val="20"/>
                </w:rPr>
              </m:ctrlPr>
            </m:sSubPr>
            <m:e>
              <m:r>
                <w:rPr>
                  <w:rFonts w:ascii="Cambria Math" w:hAnsi="Cambria Math"/>
                  <w:szCs w:val="20"/>
                </w:rPr>
                <m:t>q</m:t>
              </m:r>
            </m:e>
            <m:sub>
              <m:r>
                <w:rPr>
                  <w:rFonts w:ascii="Cambria Math" w:hAnsi="Cambria Math"/>
                  <w:szCs w:val="20"/>
                </w:rPr>
                <m:t>TCR</m:t>
              </m:r>
            </m:sub>
          </m:sSub>
          <m:d>
            <m:dPr>
              <m:ctrlPr>
                <w:rPr>
                  <w:rFonts w:ascii="Cambria Math" w:hAnsi="Cambria Math"/>
                  <w:i/>
                  <w:szCs w:val="20"/>
                </w:rPr>
              </m:ctrlPr>
            </m:dPr>
            <m:e>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m:t>
          </m:r>
          <m:f>
            <m:fPr>
              <m:ctrlPr>
                <w:rPr>
                  <w:rFonts w:ascii="Cambria Math" w:hAnsi="Cambria Math"/>
                  <w:i/>
                  <w:szCs w:val="20"/>
                </w:rPr>
              </m:ctrlPr>
            </m:fPr>
            <m:num>
              <m:r>
                <w:rPr>
                  <w:rFonts w:ascii="Cambria Math" w:hAnsi="Cambria Math"/>
                  <w:szCs w:val="20"/>
                </w:rPr>
                <m:t>π*</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num>
            <m:den>
              <m:r>
                <w:rPr>
                  <w:rFonts w:ascii="Cambria Math" w:hAnsi="Cambria Math"/>
                  <w:szCs w:val="20"/>
                </w:rPr>
                <m:t>2</m:t>
              </m:r>
              <m:d>
                <m:dPr>
                  <m:ctrlPr>
                    <w:rPr>
                      <w:rFonts w:ascii="Cambria Math" w:hAnsi="Cambria Math"/>
                      <w:i/>
                      <w:szCs w:val="20"/>
                    </w:rPr>
                  </m:ctrlPr>
                </m:dPr>
                <m:e>
                  <m:r>
                    <w:rPr>
                      <w:rFonts w:ascii="Cambria Math" w:hAnsi="Cambria Math"/>
                      <w:szCs w:val="20"/>
                    </w:rPr>
                    <m:t>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-sen(2(π-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hAnsi="Cambria Math"/>
                  <w:szCs w:val="20"/>
                </w:rPr>
                <m:t>))</m:t>
              </m:r>
            </m:den>
          </m:f>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m:oMathPara>
    </w:p>
    <w:p w:rsidR="00C62EEF" w:rsidRDefault="00C62EEF" w:rsidP="007E4A1C">
      <w:pPr>
        <w:rPr>
          <w:szCs w:val="20"/>
        </w:rPr>
      </w:pPr>
      <w:r>
        <w:rPr>
          <w:szCs w:val="20"/>
        </w:rPr>
        <w:t>Finalmente tenemos la ecuación de resonancia como:</w:t>
      </w:r>
    </w:p>
    <w:p w:rsidR="00C62EEF" w:rsidRPr="00C62EEF" w:rsidRDefault="00B47EA1" w:rsidP="007E4A1C">
      <w:pPr>
        <w:rPr>
          <w:szCs w:val="20"/>
        </w:rPr>
      </w:pPr>
      <m:oMathPara>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ad>
                <m:radPr>
                  <m:degHide m:val="1"/>
                  <m:ctrlPr>
                    <w:rPr>
                      <w:rFonts w:ascii="Cambria Math" w:hAnsi="Cambria Math"/>
                      <w:i/>
                      <w:szCs w:val="20"/>
                    </w:rPr>
                  </m:ctrlPr>
                </m:radPr>
                <m:deg/>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e>
              </m:rad>
            </m:den>
          </m:f>
        </m:oMath>
      </m:oMathPara>
    </w:p>
    <w:p w:rsidR="00C4419C" w:rsidRDefault="00CF4EB1" w:rsidP="007E4A1C">
      <w:r>
        <w:t>Resultando</w:t>
      </w:r>
      <w:r w:rsidR="00C62EEF">
        <w:t>:</w:t>
      </w:r>
    </w:p>
    <w:p w:rsidR="00C62EEF" w:rsidRPr="00C62EEF" w:rsidRDefault="00B47EA1" w:rsidP="007E4A1C">
      <w:pPr>
        <w:rPr>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den>
          </m:f>
          <m:r>
            <w:rPr>
              <w:rFonts w:ascii="Cambria Math" w:hAnsi="Cambria Math"/>
            </w:rPr>
            <m:t>=9,7293</m:t>
          </m:r>
          <m:r>
            <w:rPr>
              <w:rFonts w:ascii="Cambria Math" w:hAnsi="Cambria Math"/>
              <w:lang w:val="en-US"/>
            </w:rPr>
            <m:t>[mH]</m:t>
          </m:r>
        </m:oMath>
      </m:oMathPara>
    </w:p>
    <w:p w:rsidR="00C4419C" w:rsidRDefault="00005A44" w:rsidP="00005A44">
      <w:pPr>
        <w:pStyle w:val="Ttulo2"/>
      </w:pPr>
      <w:bookmarkStart w:id="12" w:name="_Toc513767111"/>
      <w:r>
        <w:t>Simula</w:t>
      </w:r>
      <w:r w:rsidR="00CB49F0">
        <w:t>ción del Sistema con SVC</w:t>
      </w:r>
      <w:bookmarkEnd w:id="12"/>
    </w:p>
    <w:p w:rsidR="00CF4EB1" w:rsidRDefault="00CB49F0" w:rsidP="007E4A1C">
      <w:r>
        <w:t>Ya con los parámetros constructivos del SVC se procede a simular el circuito para los ángulos de carga de interés, y comprobar si la tensión en el punto P es llevada a 1 en [</w:t>
      </w:r>
      <w:proofErr w:type="spellStart"/>
      <w:r>
        <w:t>pu</w:t>
      </w:r>
      <w:proofErr w:type="spellEnd"/>
      <w:r>
        <w:t xml:space="preserve">] con su ángulo correspondiente para la frecuencia fundamental. Es importante notar que como el circuito está </w:t>
      </w:r>
      <w:r>
        <w:lastRenderedPageBreak/>
        <w:t>en presencia ahora de la rama TCR del SVC, es que aparece ahora en el circuito la presencia armónica.</w:t>
      </w:r>
    </w:p>
    <w:p w:rsidR="00CB49F0" w:rsidRDefault="00CB49F0" w:rsidP="007E4A1C">
      <w:r>
        <w:t>Para los distintos grados de carga se tendrá que obtener el ángulo de disparo para los tiristores, es importante notar que este ángulo de disparo debe llevar el desfase del punto de conexión</w:t>
      </w:r>
      <w:r w:rsidR="002734EC">
        <w:t xml:space="preserve"> P</w:t>
      </w:r>
      <w:r>
        <w:t>, lo cual quiere decir que debemos sumarle</w:t>
      </w:r>
      <w:r w:rsidR="002734EC">
        <w:t xml:space="preserve"> </w:t>
      </w:r>
      <m:oMath>
        <m:f>
          <m:fPr>
            <m:ctrlPr>
              <w:rPr>
                <w:rFonts w:ascii="Cambria Math" w:hAnsi="Cambria Math" w:cs="Arial"/>
                <w:i/>
                <w:sz w:val="22"/>
                <w:szCs w:val="24"/>
              </w:rPr>
            </m:ctrlPr>
          </m:fPr>
          <m:num>
            <m:r>
              <w:rPr>
                <w:rFonts w:ascii="Cambria Math" w:hAnsi="Cambria Math" w:cs="Arial"/>
                <w:sz w:val="22"/>
                <w:szCs w:val="24"/>
              </w:rPr>
              <m:t>δ</m:t>
            </m:r>
          </m:num>
          <m:den>
            <m:r>
              <w:rPr>
                <w:rFonts w:ascii="Cambria Math" w:hAnsi="Cambria Math" w:cs="Arial"/>
                <w:sz w:val="22"/>
                <w:szCs w:val="24"/>
              </w:rPr>
              <m:t>4</m:t>
            </m:r>
          </m:den>
        </m:f>
      </m:oMath>
      <w:r w:rsidRPr="002734EC">
        <w:rPr>
          <w:sz w:val="22"/>
        </w:rPr>
        <w:t xml:space="preserve"> </w:t>
      </w:r>
      <w:r w:rsidR="002734EC">
        <w:t>.</w:t>
      </w:r>
    </w:p>
    <w:p w:rsidR="002734EC" w:rsidRDefault="002734EC" w:rsidP="007E4A1C">
      <w:r>
        <w:t>Se muestra en la Figura 2-3 el circuito a simular en el software PSIM para compensar con el SVC.</w:t>
      </w:r>
    </w:p>
    <w:p w:rsidR="002734EC" w:rsidRPr="00CB49F0" w:rsidRDefault="00E57979" w:rsidP="002734EC">
      <w:pPr>
        <w:jc w:val="center"/>
      </w:pPr>
      <w:r>
        <w:pict>
          <v:shape id="_x0000_i1036" type="#_x0000_t75" style="width:434.7pt;height:185.45pt">
            <v:imagedata r:id="rId31" o:title="BSVCcompensando"/>
          </v:shape>
        </w:pict>
      </w:r>
      <w:r w:rsidR="002734EC">
        <w:br/>
      </w:r>
      <w:r w:rsidR="002734EC" w:rsidRPr="002734EC">
        <w:rPr>
          <w:sz w:val="18"/>
        </w:rPr>
        <w:t>Figura 2-3 Simulación de sistema con SVC en PSIM</w:t>
      </w:r>
    </w:p>
    <w:p w:rsidR="00CF4EB1" w:rsidRDefault="005F6470" w:rsidP="002734EC">
      <w:pPr>
        <w:pStyle w:val="Ttulo3"/>
      </w:pPr>
      <w:bookmarkStart w:id="13" w:name="_Toc513767112"/>
      <w:r>
        <w:t xml:space="preserve">Compensación para </w:t>
      </w:r>
      <w:r>
        <w:rPr>
          <w:rFonts w:ascii="Cambria Math" w:hAnsi="Cambria Math"/>
        </w:rPr>
        <w:t>δ</w:t>
      </w:r>
      <w:r>
        <w:t>=1°</w:t>
      </w:r>
      <w:bookmarkEnd w:id="13"/>
    </w:p>
    <w:p w:rsidR="005F6470" w:rsidRDefault="005F6470" w:rsidP="005F6470">
      <w:pPr>
        <w:rPr>
          <w:rFonts w:eastAsiaTheme="minorEastAsia"/>
          <w:sz w:val="22"/>
          <w:szCs w:val="20"/>
        </w:rPr>
      </w:pPr>
      <w:r>
        <w:t xml:space="preserve">Para esta situación, </w:t>
      </w:r>
      <w:r w:rsidR="00074EDE">
        <w:t>se tiene que la tensión en el punto P, es prácticamente 1[</w:t>
      </w:r>
      <w:proofErr w:type="spellStart"/>
      <w:r w:rsidR="00074EDE">
        <w:t>pu</w:t>
      </w:r>
      <w:proofErr w:type="spellEnd"/>
      <w:r w:rsidR="00074EDE">
        <w:t xml:space="preserve">] por lo cual el SVC debe encontrarse en resonancia. El ángulo de resonancia ya fue definido como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=π/2</m:t>
        </m:r>
      </m:oMath>
      <w:r w:rsidR="00074EDE">
        <w:rPr>
          <w:rFonts w:eastAsiaTheme="minorEastAsia"/>
          <w:sz w:val="22"/>
          <w:szCs w:val="20"/>
        </w:rPr>
        <w:t xml:space="preserve"> </w:t>
      </w:r>
      <w:r w:rsidR="00074EDE" w:rsidRPr="00074EDE">
        <w:rPr>
          <w:rFonts w:eastAsiaTheme="minorEastAsia"/>
          <w:szCs w:val="20"/>
        </w:rPr>
        <w:t xml:space="preserve">por lo cual el </w:t>
      </w:r>
      <w:r w:rsidR="00074EDE">
        <w:rPr>
          <w:rFonts w:eastAsiaTheme="minorEastAsia"/>
          <w:szCs w:val="20"/>
        </w:rPr>
        <w:t xml:space="preserve">ángulo de disparo del tiristor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d</m:t>
            </m:r>
          </m:sub>
        </m:sSub>
      </m:oMath>
      <w:r w:rsidR="00074EDE">
        <w:rPr>
          <w:rFonts w:eastAsiaTheme="minorEastAsia"/>
          <w:sz w:val="22"/>
          <w:szCs w:val="20"/>
        </w:rPr>
        <w:t xml:space="preserve"> </w:t>
      </w:r>
      <w:r w:rsidR="00074EDE" w:rsidRPr="00074EDE">
        <w:rPr>
          <w:rFonts w:eastAsiaTheme="minorEastAsia"/>
          <w:szCs w:val="20"/>
        </w:rPr>
        <w:t>viene dado por</w:t>
      </w:r>
      <w:r w:rsidR="00074EDE">
        <w:rPr>
          <w:rFonts w:eastAsiaTheme="minorEastAsia"/>
          <w:sz w:val="22"/>
          <w:szCs w:val="20"/>
        </w:rPr>
        <w:t>:</w:t>
      </w:r>
    </w:p>
    <w:p w:rsidR="00074EDE" w:rsidRPr="00074EDE" w:rsidRDefault="00B47EA1" w:rsidP="005F6470">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=90°+0,25°=90,25°</m:t>
          </m:r>
        </m:oMath>
      </m:oMathPara>
    </w:p>
    <w:p w:rsidR="00EE0C9B" w:rsidRDefault="00DA2083" w:rsidP="007E4A1C">
      <w:r>
        <w:t>En la Figura 2-4 se muestran las formas de onda de tensión</w:t>
      </w:r>
      <w:r w:rsidR="00EE0C9B">
        <w:t xml:space="preserve"> Vs y Vp:</w:t>
      </w:r>
    </w:p>
    <w:p w:rsidR="00CF4EB1" w:rsidRDefault="00E57979" w:rsidP="00EE0C9B">
      <w:pPr>
        <w:jc w:val="center"/>
        <w:rPr>
          <w:sz w:val="18"/>
        </w:rPr>
      </w:pPr>
      <w:r>
        <w:pict>
          <v:shape id="_x0000_i1037" type="#_x0000_t75" style="width:434.05pt;height:139.9pt">
            <v:imagedata r:id="rId32" o:title="B1forma"/>
          </v:shape>
        </w:pict>
      </w:r>
      <w:r w:rsidR="00EE0C9B">
        <w:br/>
      </w:r>
      <w:r w:rsidR="00EE0C9B" w:rsidRPr="00EE0C9B">
        <w:rPr>
          <w:sz w:val="18"/>
        </w:rPr>
        <w:t xml:space="preserve">Figura 2-4: Tensiones de Vs y </w:t>
      </w:r>
      <w:proofErr w:type="spellStart"/>
      <w:r w:rsidR="00EE0C9B" w:rsidRPr="00EE0C9B">
        <w:rPr>
          <w:sz w:val="18"/>
        </w:rPr>
        <w:t>Vp</w:t>
      </w:r>
      <w:proofErr w:type="spellEnd"/>
      <w:r w:rsidR="00EE0C9B" w:rsidRPr="00EE0C9B">
        <w:rPr>
          <w:sz w:val="18"/>
        </w:rPr>
        <w:t xml:space="preserve"> compensación SVC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lastRenderedPageBreak/>
        <w:t>Luego se hace uso de la FFT para poder ver numéricamente lo que est</w:t>
      </w:r>
      <w:r w:rsidR="00D80727">
        <w:rPr>
          <w:szCs w:val="20"/>
        </w:rPr>
        <w:t>á sucediendo en</w:t>
      </w:r>
      <w:r>
        <w:rPr>
          <w:szCs w:val="20"/>
        </w:rPr>
        <w:t xml:space="preserve"> la frecuencia fundamental.</w:t>
      </w:r>
    </w:p>
    <w:p w:rsidR="00EE0C9B" w:rsidRDefault="00E57979" w:rsidP="00EE0C9B">
      <w:pPr>
        <w:jc w:val="center"/>
        <w:rPr>
          <w:sz w:val="18"/>
        </w:rPr>
      </w:pPr>
      <w:r>
        <w:rPr>
          <w:szCs w:val="20"/>
        </w:rPr>
        <w:pict>
          <v:shape id="_x0000_i1038" type="#_x0000_t75" style="width:434.7pt;height:65.9pt">
            <v:imagedata r:id="rId33" o:title="B1TAbla"/>
          </v:shape>
        </w:pict>
      </w:r>
      <w:r w:rsidR="00EE0C9B">
        <w:rPr>
          <w:szCs w:val="20"/>
        </w:rPr>
        <w:br/>
      </w:r>
      <w:r w:rsidR="00EE0C9B">
        <w:rPr>
          <w:sz w:val="18"/>
          <w:szCs w:val="20"/>
        </w:rPr>
        <w:t xml:space="preserve">Figura 2-5: FFT de Vs y </w:t>
      </w:r>
      <w:proofErr w:type="spellStart"/>
      <w:r w:rsidR="00EE0C9B">
        <w:rPr>
          <w:sz w:val="18"/>
          <w:szCs w:val="20"/>
        </w:rPr>
        <w:t>Vp</w:t>
      </w:r>
      <w:proofErr w:type="spellEnd"/>
      <w:r w:rsidR="00EE0C9B">
        <w:rPr>
          <w:sz w:val="18"/>
          <w:szCs w:val="20"/>
        </w:rPr>
        <w:t xml:space="preserve"> para frecuencia fundamental</w:t>
      </w:r>
      <w:r w:rsidR="00EE0C9B" w:rsidRPr="00EE0C9B">
        <w:rPr>
          <w:sz w:val="18"/>
        </w:rPr>
        <w:t xml:space="preserve">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t>En la Figura 2-5 podemos ver que para la frecuencia fundamental, las magnitudes de Vs y Vp presentan una diferencia mínima de 0,15[V], además, se muestra el ángulo de Vp que corresponde satisfactoriamente a -0,25°.</w:t>
      </w:r>
    </w:p>
    <w:p w:rsidR="003934FB" w:rsidRDefault="00EE0C9B" w:rsidP="00EE0C9B">
      <w:pPr>
        <w:rPr>
          <w:szCs w:val="20"/>
        </w:rPr>
      </w:pPr>
      <w:r>
        <w:rPr>
          <w:szCs w:val="20"/>
        </w:rPr>
        <w:t>Finalmente, se considera relevante observar el espectro monolateral de</w:t>
      </w:r>
      <w:r w:rsidR="00D80727">
        <w:rPr>
          <w:szCs w:val="20"/>
        </w:rPr>
        <w:t xml:space="preserve"> la corriente del SVC, la cual se muestra en la Figura 2-6</w:t>
      </w:r>
      <w:r w:rsidR="003934FB">
        <w:rPr>
          <w:szCs w:val="20"/>
        </w:rPr>
        <w:t xml:space="preserve"> y 2-7.</w:t>
      </w:r>
    </w:p>
    <w:p w:rsidR="00EE0C9B" w:rsidRDefault="00E57979" w:rsidP="003934FB">
      <w:pPr>
        <w:jc w:val="center"/>
        <w:rPr>
          <w:szCs w:val="20"/>
        </w:rPr>
      </w:pPr>
      <w:r>
        <w:rPr>
          <w:szCs w:val="20"/>
        </w:rPr>
        <w:pict>
          <v:shape id="_x0000_i1039" type="#_x0000_t75" style="width:435.4pt;height:147.4pt">
            <v:imagedata r:id="rId34" o:title="SVC1"/>
          </v:shape>
        </w:pict>
      </w:r>
      <w:r w:rsidR="003934FB">
        <w:rPr>
          <w:szCs w:val="20"/>
        </w:rPr>
        <w:br/>
      </w:r>
      <w:r w:rsidR="003934FB" w:rsidRPr="003934FB">
        <w:rPr>
          <w:sz w:val="18"/>
          <w:szCs w:val="18"/>
        </w:rPr>
        <w:t xml:space="preserve">Figura 2-6: Corriente SVC para </w:t>
      </w:r>
      <w:r w:rsidR="003934FB" w:rsidRPr="003934FB">
        <w:rPr>
          <w:rFonts w:ascii="Cambria Math" w:hAnsi="Cambria Math"/>
          <w:sz w:val="18"/>
          <w:szCs w:val="18"/>
        </w:rPr>
        <w:t>δ</w:t>
      </w:r>
      <w:r w:rsidR="003934FB" w:rsidRPr="003934FB">
        <w:rPr>
          <w:sz w:val="18"/>
          <w:szCs w:val="18"/>
        </w:rPr>
        <w:t>=1°</w:t>
      </w:r>
    </w:p>
    <w:p w:rsidR="00D80727" w:rsidRDefault="00E57979" w:rsidP="00D80727">
      <w:pPr>
        <w:jc w:val="center"/>
        <w:rPr>
          <w:sz w:val="18"/>
          <w:szCs w:val="18"/>
        </w:rPr>
      </w:pPr>
      <w:r>
        <w:rPr>
          <w:sz w:val="18"/>
          <w:szCs w:val="18"/>
        </w:rPr>
        <w:pict>
          <v:shape id="_x0000_i1040" type="#_x0000_t75" style="width:434.05pt;height:143.3pt">
            <v:imagedata r:id="rId35" o:title="B1espectroi"/>
          </v:shape>
        </w:pict>
      </w:r>
      <w:r w:rsidR="003934FB">
        <w:rPr>
          <w:sz w:val="18"/>
          <w:szCs w:val="18"/>
        </w:rPr>
        <w:br/>
        <w:t>Figura 2-7</w:t>
      </w:r>
      <w:r w:rsidR="00D80727" w:rsidRPr="00D80727">
        <w:rPr>
          <w:sz w:val="18"/>
          <w:szCs w:val="18"/>
        </w:rPr>
        <w:t xml:space="preserve">: Espectro </w:t>
      </w:r>
      <w:proofErr w:type="spellStart"/>
      <w:r w:rsidR="00D80727" w:rsidRPr="00D80727">
        <w:rPr>
          <w:sz w:val="18"/>
          <w:szCs w:val="18"/>
        </w:rPr>
        <w:t>monolateral</w:t>
      </w:r>
      <w:proofErr w:type="spellEnd"/>
      <w:r w:rsidR="00D80727" w:rsidRPr="00D80727">
        <w:rPr>
          <w:sz w:val="18"/>
          <w:szCs w:val="18"/>
        </w:rPr>
        <w:t xml:space="preserve"> de la corriente SVC para </w:t>
      </w:r>
      <w:r w:rsidR="00D80727" w:rsidRPr="00D80727">
        <w:rPr>
          <w:rFonts w:ascii="Cambria Math" w:hAnsi="Cambria Math"/>
          <w:sz w:val="18"/>
          <w:szCs w:val="18"/>
        </w:rPr>
        <w:t>δ</w:t>
      </w:r>
      <w:r w:rsidR="00D80727" w:rsidRPr="00D80727">
        <w:rPr>
          <w:sz w:val="18"/>
          <w:szCs w:val="18"/>
        </w:rPr>
        <w:t>=1°</w:t>
      </w:r>
    </w:p>
    <w:p w:rsidR="00D80727" w:rsidRPr="00D80727" w:rsidRDefault="00D80727" w:rsidP="00D80727">
      <w:pPr>
        <w:rPr>
          <w:szCs w:val="20"/>
        </w:rPr>
      </w:pPr>
      <w:r>
        <w:rPr>
          <w:szCs w:val="20"/>
        </w:rPr>
        <w:t>Como se puede apreciar en el espectro de la corriente, la corriente fundamental, que idealmente debería ser cero, presenta una magnitud de bajo valor cercano a 8[A]. Y se puede observar que estamos en presencia de más armónicas, siendo la más importante la 5ta. Con una magnitud cercana a 10</w:t>
      </w:r>
      <w:r>
        <w:rPr>
          <w:szCs w:val="20"/>
          <w:lang w:val="en-US"/>
        </w:rPr>
        <w:t>[A].</w:t>
      </w:r>
    </w:p>
    <w:p w:rsidR="00EE0C9B" w:rsidRDefault="00D80727" w:rsidP="00D80727">
      <w:pPr>
        <w:pStyle w:val="Ttulo3"/>
      </w:pPr>
      <w:bookmarkStart w:id="14" w:name="_Toc513767113"/>
      <w:r>
        <w:lastRenderedPageBreak/>
        <w:t xml:space="preserve">Compensación para </w:t>
      </w:r>
      <w:r>
        <w:rPr>
          <w:rFonts w:ascii="Cambria Math" w:hAnsi="Cambria Math"/>
        </w:rPr>
        <w:t>δ</w:t>
      </w:r>
      <w:r>
        <w:t>=25°</w:t>
      </w:r>
      <w:bookmarkEnd w:id="14"/>
    </w:p>
    <w:p w:rsidR="00D80727" w:rsidRDefault="00D80727" w:rsidP="00D80727">
      <w:r>
        <w:t xml:space="preserve">Lo primero es encontrar el ángulo de disparo de los tiristores para esta situación, se procede entonces a evaluar el ángulo </w:t>
      </w:r>
      <w:r>
        <w:rPr>
          <w:rFonts w:ascii="Cambria Math" w:hAnsi="Cambria Math"/>
        </w:rPr>
        <w:t>δ</w:t>
      </w:r>
      <w:r>
        <w:t>=25° en la ecuación de proyecto. Resultando:</w:t>
      </w:r>
    </w:p>
    <w:p w:rsidR="00D80727" w:rsidRPr="00AD36E9" w:rsidRDefault="00AD36E9" w:rsidP="00D80727">
      <w:pPr>
        <w:rPr>
          <w:rFonts w:eastAsiaTheme="minorEastAsia"/>
          <w:i/>
          <w:lang w:val="en-US"/>
        </w:rPr>
      </w:pPr>
      <m:oMathPara>
        <m:oMath>
          <m:r>
            <w:rPr>
              <w:rFonts w:ascii="Cambria Math" w:hAnsi="Cambria Math"/>
            </w:rPr>
            <m:t>Ceq</m:t>
          </m:r>
          <m:d>
            <m:dPr>
              <m:ctrlPr>
                <w:rPr>
                  <w:rFonts w:ascii="Cambria Math" w:hAnsi="Cambria Math"/>
                  <w:i/>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25°</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3*25°</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r>
            <w:rPr>
              <w:rFonts w:ascii="Cambria Math" w:eastAsiaTheme="minorEastAsia" w:hAnsi="Cambria Math"/>
            </w:rPr>
            <m:t>=0,534[mF</m:t>
          </m:r>
          <m:r>
            <w:rPr>
              <w:rFonts w:ascii="Cambria Math" w:eastAsiaTheme="minorEastAsia" w:hAnsi="Cambria Math"/>
              <w:lang w:val="en-US"/>
            </w:rPr>
            <m:t>]</m:t>
          </m:r>
        </m:oMath>
      </m:oMathPara>
    </w:p>
    <w:p w:rsidR="00AD36E9" w:rsidRDefault="00AD36E9" w:rsidP="00D80727">
      <w:r w:rsidRPr="00AD36E9">
        <w:t xml:space="preserve">De los apuntes del curso, </w:t>
      </w:r>
      <w:r>
        <w:t>obtenemos la expresión normalizada de capacitancia la cual es:</w:t>
      </w:r>
    </w:p>
    <w:p w:rsidR="00AD36E9" w:rsidRPr="00AD36E9" w:rsidRDefault="00B47EA1" w:rsidP="00AD36E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d>
            <m:dPr>
              <m:begChr m:val="["/>
              <m:endChr m:val="]"/>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C</m:t>
                  </m:r>
                </m:e>
                <m:sub>
                  <m:r>
                    <w:rPr>
                      <w:rFonts w:ascii="Cambria Math" w:eastAsia="Times New Roman" w:hAnsi="Cambria Math" w:cs="Times New Roman"/>
                      <w:lang w:val="es-MX"/>
                    </w:rPr>
                    <m:t>0</m:t>
                  </m:r>
                </m:sub>
              </m:sSub>
              <m:r>
                <w:rPr>
                  <w:rFonts w:ascii="Cambria Math" w:eastAsia="Times New Roman" w:hAnsi="Cambria Math" w:cs="Times New Roman"/>
                  <w:lang w:val="es-MX"/>
                </w:rPr>
                <m:t>-Ceq</m:t>
              </m:r>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δ</m:t>
                      </m:r>
                    </m:e>
                    <m:sub>
                      <m:r>
                        <w:rPr>
                          <w:rFonts w:ascii="Cambria Math" w:eastAsia="Times New Roman" w:hAnsi="Cambria Math" w:cs="Times New Roman"/>
                          <w:lang w:val="es-MX"/>
                        </w:rPr>
                        <m:t>OP</m:t>
                      </m:r>
                    </m:sub>
                  </m:sSub>
                </m:e>
              </m:d>
            </m:e>
          </m:d>
          <m:r>
            <w:rPr>
              <w:rFonts w:ascii="Cambria Math" w:eastAsia="Times New Roman" w:hAnsi="Cambria Math" w:cs="Times New Roman"/>
              <w:lang w:val="es-MX"/>
            </w:rPr>
            <m:t>∙</m:t>
          </m:r>
          <m:sSup>
            <m:sSupPr>
              <m:ctrlPr>
                <w:rPr>
                  <w:rFonts w:ascii="Cambria Math" w:eastAsia="Times New Roman" w:hAnsi="Cambria Math" w:cs="Times New Roman"/>
                  <w:i/>
                  <w:lang w:val="es-MX"/>
                </w:rPr>
              </m:ctrlPr>
            </m:sSupPr>
            <m:e>
              <m:r>
                <w:rPr>
                  <w:rFonts w:ascii="Cambria Math" w:eastAsia="Times New Roman" w:hAnsi="Cambria Math" w:cs="Times New Roman"/>
                  <w:lang w:val="es-MX"/>
                </w:rPr>
                <m:t>ω</m:t>
              </m:r>
            </m:e>
            <m:sup>
              <m:r>
                <w:rPr>
                  <w:rFonts w:ascii="Cambria Math" w:eastAsia="Times New Roman" w:hAnsi="Cambria Math" w:cs="Times New Roman"/>
                  <w:lang w:val="es-MX"/>
                </w:rPr>
                <m:t>2</m:t>
              </m:r>
            </m:sup>
          </m:sSup>
          <m:r>
            <w:rPr>
              <w:rFonts w:ascii="Cambria Math" w:eastAsia="Times New Roman" w:hAnsi="Cambria Math" w:cs="Times New Roman"/>
              <w:lang w:val="es-MX"/>
            </w:rPr>
            <m:t>∙</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L</m:t>
              </m:r>
            </m:e>
            <m:sub>
              <m:r>
                <w:rPr>
                  <w:rFonts w:ascii="Cambria Math" w:eastAsia="Times New Roman" w:hAnsi="Cambria Math" w:cs="Times New Roman"/>
                  <w:lang w:val="es-MX"/>
                </w:rPr>
                <m:t>0</m:t>
              </m:r>
            </m:sub>
          </m:sSub>
        </m:oMath>
      </m:oMathPara>
    </w:p>
    <w:p w:rsidR="00AD36E9" w:rsidRDefault="00AD36E9" w:rsidP="00D80727">
      <w:r>
        <w:t>Usando los valores ya calculados se obtiene:</w:t>
      </w:r>
    </w:p>
    <w:p w:rsidR="00AD36E9" w:rsidRPr="00C40FF9" w:rsidRDefault="00B47EA1" w:rsidP="00D80727">
      <w:pPr>
        <w:rPr>
          <w:rFonts w:eastAsiaTheme="minorEastAsia"/>
          <w:i/>
          <w:lang w:val="en-US"/>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hAnsi="Cambria Math"/>
            </w:rPr>
            <m:t>=0,487588</m:t>
          </m:r>
          <m:r>
            <w:rPr>
              <w:rFonts w:ascii="Cambria Math" w:hAnsi="Cambria Math"/>
              <w:lang w:val="en-US"/>
            </w:rPr>
            <m:t>[pu]</m:t>
          </m:r>
        </m:oMath>
      </m:oMathPara>
    </w:p>
    <w:p w:rsidR="00C40FF9" w:rsidRDefault="00C40FF9" w:rsidP="00D80727">
      <w:r w:rsidRPr="00C40FF9">
        <w:t>Luego se tiene que la capacitancia normalizada en funci</w:t>
      </w:r>
      <w:r>
        <w:t xml:space="preserve">ón de </w:t>
      </w:r>
      <w:r>
        <w:rPr>
          <w:rFonts w:ascii="Calibri" w:hAnsi="Calibri" w:cs="Calibri"/>
        </w:rPr>
        <w:t>α</w:t>
      </w:r>
      <w:r>
        <w:t xml:space="preserve"> corresponde a:</w:t>
      </w:r>
    </w:p>
    <w:p w:rsidR="00C40FF9" w:rsidRPr="00C40FF9" w:rsidRDefault="00B47EA1" w:rsidP="00C40FF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
            <m:fPr>
              <m:ctrlPr>
                <w:rPr>
                  <w:rFonts w:ascii="Cambria Math" w:eastAsia="Times New Roman" w:hAnsi="Cambria Math" w:cs="Times New Roman"/>
                  <w:i/>
                  <w:lang w:val="es-MX"/>
                </w:rPr>
              </m:ctrlPr>
            </m:fPr>
            <m:num>
              <m:r>
                <w:rPr>
                  <w:rFonts w:ascii="Cambria Math" w:eastAsia="Times New Roman" w:hAnsi="Cambria Math" w:cs="Times New Roman"/>
                  <w:lang w:val="es-MX"/>
                </w:rPr>
                <m:t>2∙</m:t>
              </m:r>
              <m:d>
                <m:dPr>
                  <m:ctrlPr>
                    <w:rPr>
                      <w:rFonts w:ascii="Cambria Math" w:eastAsia="Times New Roman" w:hAnsi="Cambria Math" w:cs="Times New Roman"/>
                      <w:i/>
                      <w:lang w:val="es-MX"/>
                    </w:rPr>
                  </m:ctrlPr>
                </m:dPr>
                <m:e>
                  <m:r>
                    <w:rPr>
                      <w:rFonts w:ascii="Cambria Math" w:eastAsia="Times New Roman" w:hAnsi="Cambria Math" w:cs="Times New Roman"/>
                      <w:lang w:val="es-MX"/>
                    </w:rPr>
                    <m:t>π-</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unc>
                <m:funcPr>
                  <m:ctrlPr>
                    <w:rPr>
                      <w:rFonts w:ascii="Cambria Math" w:eastAsia="Times New Roman" w:hAnsi="Cambria Math" w:cs="Times New Roman"/>
                      <w:i/>
                      <w:lang w:val="es-MX"/>
                    </w:rPr>
                  </m:ctrlPr>
                </m:funcPr>
                <m:fName>
                  <m:r>
                    <m:rPr>
                      <m:sty m:val="p"/>
                    </m:rPr>
                    <w:rPr>
                      <w:rFonts w:ascii="Cambria Math" w:eastAsia="Times New Roman" w:hAnsi="Cambria Math" w:cs="Times New Roman"/>
                      <w:lang w:val="es-MX"/>
                    </w:rPr>
                    <m:t>sin</m:t>
                  </m:r>
                </m:fName>
                <m:e>
                  <m:d>
                    <m:dPr>
                      <m:ctrlPr>
                        <w:rPr>
                          <w:rFonts w:ascii="Cambria Math" w:eastAsia="Times New Roman" w:hAnsi="Cambria Math" w:cs="Times New Roman"/>
                          <w:i/>
                          <w:lang w:val="es-MX"/>
                        </w:rPr>
                      </m:ctrlPr>
                    </m:dPr>
                    <m:e>
                      <m:r>
                        <w:rPr>
                          <w:rFonts w:ascii="Cambria Math" w:eastAsia="Times New Roman" w:hAnsi="Cambria Math" w:cs="Times New Roman"/>
                          <w:lang w:val="es-MX"/>
                        </w:rPr>
                        <m:t>2∙</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e>
              </m:func>
            </m:num>
            <m:den>
              <m:r>
                <w:rPr>
                  <w:rFonts w:ascii="Cambria Math" w:eastAsia="Times New Roman" w:hAnsi="Cambria Math" w:cs="Times New Roman"/>
                  <w:lang w:val="es-MX"/>
                </w:rPr>
                <m:t>π</m:t>
              </m:r>
            </m:den>
          </m:f>
        </m:oMath>
      </m:oMathPara>
    </w:p>
    <w:p w:rsidR="00C40FF9" w:rsidRDefault="00C40FF9" w:rsidP="00D80727">
      <w:r>
        <w:t>Para encontrar el ángulo de disparo solo basta con resolver la ecuación, para lo cual se trabaja con MATLAB, y se obtiene:</w:t>
      </w:r>
    </w:p>
    <w:p w:rsidR="00C40FF9" w:rsidRPr="00C40FF9" w:rsidRDefault="00B47EA1" w:rsidP="00D80727">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OP</m:t>
              </m:r>
            </m:sub>
          </m:sSub>
          <m:r>
            <w:rPr>
              <w:rFonts w:ascii="Cambria Math" w:hAnsi="Cambria Math"/>
            </w:rPr>
            <m:t>=114,5</m:t>
          </m:r>
          <m:r>
            <w:rPr>
              <w:rFonts w:ascii="Cambria Math" w:eastAsiaTheme="minorEastAsia" w:hAnsi="Cambria Math"/>
            </w:rPr>
            <m:t>°</m:t>
          </m:r>
        </m:oMath>
      </m:oMathPara>
    </w:p>
    <w:p w:rsidR="00C40FF9" w:rsidRDefault="00C40FF9" w:rsidP="00D80727">
      <w:pPr>
        <w:rPr>
          <w:rFonts w:eastAsiaTheme="minorEastAsia"/>
        </w:rPr>
      </w:pPr>
      <w:r>
        <w:rPr>
          <w:rFonts w:eastAsiaTheme="minorEastAsia"/>
        </w:rPr>
        <w:t xml:space="preserve">Entonces el ángulo de disparo para </w:t>
      </w:r>
      <w:r>
        <w:rPr>
          <w:rFonts w:ascii="Cambria Math" w:hAnsi="Cambria Math"/>
        </w:rPr>
        <w:t>δ</w:t>
      </w:r>
      <w:r>
        <w:t>=25°</w:t>
      </w:r>
      <w:r>
        <w:rPr>
          <w:rFonts w:eastAsiaTheme="minorEastAsia"/>
        </w:rPr>
        <w:t>:</w:t>
      </w:r>
    </w:p>
    <w:p w:rsidR="00C40FF9" w:rsidRPr="00074EDE" w:rsidRDefault="00B47EA1" w:rsidP="00C40FF9">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=114,5°+</m:t>
          </m:r>
          <m:f>
            <m:fPr>
              <m:ctrlPr>
                <w:rPr>
                  <w:rFonts w:ascii="Cambria Math" w:hAnsi="Cambria Math"/>
                  <w:i/>
                </w:rPr>
              </m:ctrlPr>
            </m:fPr>
            <m:num>
              <m:r>
                <w:rPr>
                  <w:rFonts w:ascii="Cambria Math" w:hAnsi="Cambria Math"/>
                </w:rPr>
                <m:t>25°</m:t>
              </m:r>
            </m:num>
            <m:den>
              <m:r>
                <w:rPr>
                  <w:rFonts w:ascii="Cambria Math" w:hAnsi="Cambria Math"/>
                </w:rPr>
                <m:t>4</m:t>
              </m:r>
            </m:den>
          </m:f>
          <m:r>
            <w:rPr>
              <w:rFonts w:ascii="Cambria Math" w:hAnsi="Cambria Math"/>
            </w:rPr>
            <m:t>=120,75°</m:t>
          </m:r>
        </m:oMath>
      </m:oMathPara>
    </w:p>
    <w:p w:rsidR="00C40FF9" w:rsidRDefault="00E86736" w:rsidP="00D80727">
      <w:pPr>
        <w:rPr>
          <w:rFonts w:eastAsiaTheme="minorEastAsia"/>
        </w:rPr>
      </w:pPr>
      <w:r>
        <w:rPr>
          <w:rFonts w:eastAsiaTheme="minorEastAsia"/>
        </w:rPr>
        <w:t>Teniendo el ángulo de disparo se procede a simular. En la Figura 2-7 se muestran las formas de onda de Vs y Vp:</w:t>
      </w:r>
    </w:p>
    <w:p w:rsidR="00E86736" w:rsidRDefault="00E57979" w:rsidP="00E86736">
      <w:pPr>
        <w:jc w:val="center"/>
        <w:rPr>
          <w:sz w:val="18"/>
        </w:rPr>
      </w:pPr>
      <w:r>
        <w:rPr>
          <w:rFonts w:eastAsiaTheme="minorEastAsia"/>
        </w:rPr>
        <w:pict>
          <v:shape id="_x0000_i1041" type="#_x0000_t75" style="width:434.7pt;height:138.55pt">
            <v:imagedata r:id="rId36" o:title="B25forma"/>
          </v:shape>
        </w:pict>
      </w:r>
      <w:r w:rsidR="00E86736">
        <w:rPr>
          <w:rFonts w:eastAsiaTheme="minorEastAsia"/>
        </w:rPr>
        <w:br/>
      </w:r>
      <w:r w:rsidR="003934FB">
        <w:rPr>
          <w:sz w:val="18"/>
        </w:rPr>
        <w:t>Figura 2-8</w:t>
      </w:r>
      <w:r w:rsidR="00E86736" w:rsidRPr="00EE0C9B">
        <w:rPr>
          <w:sz w:val="18"/>
        </w:rPr>
        <w:t xml:space="preserve">: Tensiones de Vs y </w:t>
      </w:r>
      <w:proofErr w:type="spellStart"/>
      <w:r w:rsidR="00E86736" w:rsidRPr="00EE0C9B">
        <w:rPr>
          <w:sz w:val="18"/>
        </w:rPr>
        <w:t>Vp</w:t>
      </w:r>
      <w:proofErr w:type="spellEnd"/>
      <w:r w:rsidR="00E86736" w:rsidRPr="00EE0C9B">
        <w:rPr>
          <w:sz w:val="18"/>
        </w:rPr>
        <w:t xml:space="preserve"> compensación SVC para </w:t>
      </w:r>
      <w:r w:rsidR="00E86736" w:rsidRPr="00EE0C9B">
        <w:rPr>
          <w:rFonts w:ascii="Cambria Math" w:hAnsi="Cambria Math"/>
          <w:sz w:val="18"/>
        </w:rPr>
        <w:t>δ</w:t>
      </w:r>
      <w:r w:rsidR="00E86736">
        <w:rPr>
          <w:sz w:val="18"/>
        </w:rPr>
        <w:t>=25</w:t>
      </w:r>
      <w:r w:rsidR="00E86736" w:rsidRPr="00EE0C9B">
        <w:rPr>
          <w:sz w:val="18"/>
        </w:rPr>
        <w:t>°</w:t>
      </w:r>
    </w:p>
    <w:p w:rsidR="00E86736" w:rsidRDefault="00E86736" w:rsidP="00E86736">
      <w:pPr>
        <w:rPr>
          <w:szCs w:val="20"/>
        </w:rPr>
      </w:pPr>
      <w:r>
        <w:rPr>
          <w:szCs w:val="20"/>
        </w:rPr>
        <w:t>En esta F</w:t>
      </w:r>
      <w:r w:rsidRPr="00E86736">
        <w:rPr>
          <w:szCs w:val="20"/>
        </w:rPr>
        <w:t>igura</w:t>
      </w:r>
      <w:r w:rsidR="003934FB">
        <w:rPr>
          <w:szCs w:val="20"/>
        </w:rPr>
        <w:t xml:space="preserve"> 2-8</w:t>
      </w:r>
      <w:r w:rsidRPr="00E86736">
        <w:rPr>
          <w:szCs w:val="20"/>
        </w:rPr>
        <w:t xml:space="preserve"> ya se puede notar </w:t>
      </w:r>
      <w:r>
        <w:rPr>
          <w:szCs w:val="20"/>
        </w:rPr>
        <w:t>el desfase entre Vp y Vs. Usando la FFT, obtenemos para la componente fundamental.</w:t>
      </w:r>
    </w:p>
    <w:p w:rsidR="00E86736" w:rsidRDefault="00E57979" w:rsidP="00E86736">
      <w:pPr>
        <w:jc w:val="center"/>
        <w:rPr>
          <w:sz w:val="18"/>
        </w:rPr>
      </w:pPr>
      <w:r>
        <w:rPr>
          <w:szCs w:val="20"/>
        </w:rPr>
        <w:lastRenderedPageBreak/>
        <w:pict>
          <v:shape id="_x0000_i1042" type="#_x0000_t75" style="width:434.7pt;height:65.9pt">
            <v:imagedata r:id="rId37" o:title="2B25Tabla"/>
          </v:shape>
        </w:pict>
      </w:r>
      <w:r w:rsidR="00E86736">
        <w:rPr>
          <w:szCs w:val="20"/>
        </w:rPr>
        <w:br/>
      </w:r>
      <w:r w:rsidR="003934FB">
        <w:rPr>
          <w:sz w:val="18"/>
          <w:szCs w:val="20"/>
        </w:rPr>
        <w:t>Figura 2-9</w:t>
      </w:r>
      <w:r w:rsidR="00E86736">
        <w:rPr>
          <w:sz w:val="18"/>
          <w:szCs w:val="20"/>
        </w:rPr>
        <w:t xml:space="preserve">: FFT de Vs y </w:t>
      </w:r>
      <w:proofErr w:type="spellStart"/>
      <w:r w:rsidR="00E86736">
        <w:rPr>
          <w:sz w:val="18"/>
          <w:szCs w:val="20"/>
        </w:rPr>
        <w:t>Vp</w:t>
      </w:r>
      <w:proofErr w:type="spellEnd"/>
      <w:r w:rsidR="00E86736">
        <w:rPr>
          <w:sz w:val="18"/>
          <w:szCs w:val="20"/>
        </w:rPr>
        <w:t xml:space="preserve"> para frecuencia fundamental</w:t>
      </w:r>
      <w:r w:rsidR="00E86736" w:rsidRPr="00EE0C9B">
        <w:rPr>
          <w:sz w:val="18"/>
        </w:rPr>
        <w:t xml:space="preserve"> para </w:t>
      </w:r>
      <w:r w:rsidR="00E86736" w:rsidRPr="00EE0C9B">
        <w:rPr>
          <w:rFonts w:ascii="Cambria Math" w:hAnsi="Cambria Math"/>
          <w:sz w:val="18"/>
        </w:rPr>
        <w:t>δ</w:t>
      </w:r>
      <w:r w:rsidR="00E86736">
        <w:rPr>
          <w:sz w:val="18"/>
        </w:rPr>
        <w:t>=25</w:t>
      </w:r>
      <w:r w:rsidR="00E86736" w:rsidRPr="00EE0C9B">
        <w:rPr>
          <w:sz w:val="18"/>
        </w:rPr>
        <w:t>°</w:t>
      </w:r>
    </w:p>
    <w:p w:rsidR="00E86736" w:rsidRDefault="003934FB" w:rsidP="00E86736">
      <w:r>
        <w:t>La Figura 2-9</w:t>
      </w:r>
      <w:r w:rsidR="00E86736">
        <w:t xml:space="preserve"> deja en evidencia para la frecuencia fundamental, que la diferencia de Vs y Vp es tan solo 0,85[V]. También se puede observar que el ángulo de Vp es -6,2° muy cercano a lo esperado que corresponde a -6,25°.</w:t>
      </w:r>
      <w:r w:rsidR="007A7B18">
        <w:t xml:space="preserve"> Se puede concluir que se realiza la compensación de manera satisfactoria.</w:t>
      </w:r>
    </w:p>
    <w:p w:rsidR="00E86736" w:rsidRDefault="00E86736" w:rsidP="00E86736">
      <w:r>
        <w:t>Finalmente se da paso a observar el espectro monolateral de la corriente del SVC para esta condici</w:t>
      </w:r>
      <w:r w:rsidR="00CA77F5">
        <w:t>ón, la c</w:t>
      </w:r>
      <w:r w:rsidR="003934FB">
        <w:t>ual se presenta en la Figura 2-10 y 2-11</w:t>
      </w:r>
      <w:r w:rsidR="00CA77F5">
        <w:t>.</w:t>
      </w:r>
    </w:p>
    <w:p w:rsidR="003934FB" w:rsidRDefault="00E57979" w:rsidP="003934FB">
      <w:pPr>
        <w:jc w:val="center"/>
      </w:pPr>
      <w:r>
        <w:pict>
          <v:shape id="_x0000_i1043" type="#_x0000_t75" style="width:434.7pt;height:140.6pt">
            <v:imagedata r:id="rId38" o:title="SVC25"/>
          </v:shape>
        </w:pict>
      </w:r>
      <w:r w:rsidR="003934FB">
        <w:br/>
      </w:r>
      <w:r w:rsidR="003934FB" w:rsidRPr="003934FB">
        <w:rPr>
          <w:sz w:val="18"/>
          <w:szCs w:val="18"/>
        </w:rPr>
        <w:t>F</w:t>
      </w:r>
      <w:r w:rsidR="003934FB">
        <w:rPr>
          <w:sz w:val="18"/>
          <w:szCs w:val="18"/>
        </w:rPr>
        <w:t>igura 2-10</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=25</w:t>
      </w:r>
      <w:r w:rsidR="003934FB" w:rsidRPr="003934FB">
        <w:rPr>
          <w:sz w:val="18"/>
          <w:szCs w:val="18"/>
        </w:rPr>
        <w:t>°</w:t>
      </w:r>
    </w:p>
    <w:p w:rsidR="00CA77F5" w:rsidRDefault="00E57979" w:rsidP="00CA77F5">
      <w:pPr>
        <w:jc w:val="center"/>
        <w:rPr>
          <w:sz w:val="18"/>
          <w:szCs w:val="18"/>
        </w:rPr>
      </w:pPr>
      <w:r>
        <w:pict>
          <v:shape id="_x0000_i1044" type="#_x0000_t75" style="width:434.7pt;height:140.6pt">
            <v:imagedata r:id="rId39" o:title="2Bespectroi"/>
          </v:shape>
        </w:pict>
      </w:r>
      <w:r w:rsidR="00CA77F5">
        <w:br/>
      </w:r>
      <w:r w:rsidR="00CA77F5" w:rsidRPr="00D80727">
        <w:rPr>
          <w:sz w:val="18"/>
          <w:szCs w:val="18"/>
        </w:rPr>
        <w:t xml:space="preserve">Figura </w:t>
      </w:r>
      <w:r w:rsidR="003934FB">
        <w:rPr>
          <w:sz w:val="18"/>
          <w:szCs w:val="18"/>
        </w:rPr>
        <w:t>2-11</w:t>
      </w:r>
      <w:r w:rsidR="00CA77F5" w:rsidRPr="00D80727">
        <w:rPr>
          <w:sz w:val="18"/>
          <w:szCs w:val="18"/>
        </w:rPr>
        <w:t xml:space="preserve">: Espectro </w:t>
      </w:r>
      <w:proofErr w:type="spellStart"/>
      <w:r w:rsidR="00CA77F5" w:rsidRPr="00D80727">
        <w:rPr>
          <w:sz w:val="18"/>
          <w:szCs w:val="18"/>
        </w:rPr>
        <w:t>monolateral</w:t>
      </w:r>
      <w:proofErr w:type="spellEnd"/>
      <w:r w:rsidR="00CA77F5" w:rsidRPr="00D80727">
        <w:rPr>
          <w:sz w:val="18"/>
          <w:szCs w:val="18"/>
        </w:rPr>
        <w:t xml:space="preserve"> de la corriente SVC para </w:t>
      </w:r>
      <w:r w:rsidR="00CA77F5" w:rsidRPr="00D80727">
        <w:rPr>
          <w:rFonts w:ascii="Cambria Math" w:hAnsi="Cambria Math"/>
          <w:sz w:val="18"/>
          <w:szCs w:val="18"/>
        </w:rPr>
        <w:t>δ</w:t>
      </w:r>
      <w:r w:rsidR="00CA77F5">
        <w:rPr>
          <w:sz w:val="18"/>
          <w:szCs w:val="18"/>
        </w:rPr>
        <w:t>=25</w:t>
      </w:r>
      <w:r w:rsidR="00CA77F5" w:rsidRPr="00D80727">
        <w:rPr>
          <w:sz w:val="18"/>
          <w:szCs w:val="18"/>
        </w:rPr>
        <w:t>°</w:t>
      </w:r>
    </w:p>
    <w:p w:rsidR="00CA77F5" w:rsidRPr="00CA77F5" w:rsidRDefault="00EF1A45" w:rsidP="00CA77F5">
      <w:pPr>
        <w:rPr>
          <w:szCs w:val="18"/>
        </w:rPr>
      </w:pPr>
      <w:r>
        <w:rPr>
          <w:szCs w:val="18"/>
        </w:rPr>
        <w:t>En el espectro podemos apreciar que se tiene contenido armónico provocado por el disparo de los tiristores de la rama TCR del SVC. La componente fundamental alcanza una amplitud de corriente cercana a los 270</w:t>
      </w:r>
      <w:r w:rsidRPr="00EF1A45">
        <w:rPr>
          <w:szCs w:val="18"/>
        </w:rPr>
        <w:t>[</w:t>
      </w:r>
      <w:r>
        <w:rPr>
          <w:szCs w:val="18"/>
        </w:rPr>
        <w:t>A] y la armónica más relevante observada nuevamente corresponde a la 5ta con una amplitud aproximada de 130</w:t>
      </w:r>
      <w:r w:rsidRPr="00EF1A45">
        <w:rPr>
          <w:szCs w:val="18"/>
        </w:rPr>
        <w:t>[</w:t>
      </w:r>
      <w:r>
        <w:rPr>
          <w:szCs w:val="18"/>
        </w:rPr>
        <w:t>A].</w:t>
      </w:r>
    </w:p>
    <w:p w:rsidR="00CA77F5" w:rsidRPr="007A7B18" w:rsidRDefault="007A7B18" w:rsidP="007A7B18">
      <w:pPr>
        <w:pStyle w:val="Ttulo3"/>
      </w:pPr>
      <w:bookmarkStart w:id="15" w:name="_Toc513767114"/>
      <w:r>
        <w:lastRenderedPageBreak/>
        <w:t xml:space="preserve">Compensación para </w:t>
      </w:r>
      <w:r>
        <w:rPr>
          <w:rFonts w:ascii="Cambria Math" w:hAnsi="Cambria Math"/>
        </w:rPr>
        <w:t>δ</w:t>
      </w:r>
      <w:r>
        <w:t>=35°</w:t>
      </w:r>
      <w:bookmarkEnd w:id="15"/>
    </w:p>
    <w:p w:rsidR="00112FD3" w:rsidRDefault="007A7B18" w:rsidP="00D80727">
      <w:pPr>
        <w:rPr>
          <w:rFonts w:eastAsiaTheme="minorEastAsia"/>
        </w:rPr>
      </w:pPr>
      <w:r>
        <w:rPr>
          <w:rFonts w:eastAsiaTheme="minorEastAsia"/>
        </w:rPr>
        <w:t xml:space="preserve">Para este </w:t>
      </w:r>
      <w:r w:rsidR="00112FD3">
        <w:rPr>
          <w:rFonts w:eastAsiaTheme="minorEastAsia"/>
        </w:rPr>
        <w:t>último caso, que es el de carga máxima, ya se sabe que el SVC debe estar compensando la máxima cantidad de Reactivos, por lo cual la rama TCR debe estar bloqueada, o sea que:</w:t>
      </w:r>
    </w:p>
    <w:p w:rsidR="00C40FF9" w:rsidRPr="00C40FF9" w:rsidRDefault="00B47EA1" w:rsidP="00112FD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OP</m:t>
              </m:r>
            </m:sub>
          </m:sSub>
          <m:r>
            <w:rPr>
              <w:rFonts w:ascii="Cambria Math" w:eastAsiaTheme="minorEastAsia" w:hAnsi="Cambria Math"/>
            </w:rPr>
            <m:t>=180°</m:t>
          </m:r>
        </m:oMath>
      </m:oMathPara>
    </w:p>
    <w:p w:rsidR="00EE0C9B" w:rsidRDefault="00112FD3" w:rsidP="007E4A1C">
      <w:r>
        <w:t>Luego el ángulo de disparo corresponde a:</w:t>
      </w:r>
    </w:p>
    <w:p w:rsidR="00112FD3" w:rsidRPr="00112FD3" w:rsidRDefault="00B47EA1" w:rsidP="00112FD3">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=180°+</m:t>
          </m:r>
          <m:f>
            <m:fPr>
              <m:ctrlPr>
                <w:rPr>
                  <w:rFonts w:ascii="Cambria Math" w:hAnsi="Cambria Math"/>
                  <w:i/>
                </w:rPr>
              </m:ctrlPr>
            </m:fPr>
            <m:num>
              <m:r>
                <w:rPr>
                  <w:rFonts w:ascii="Cambria Math" w:hAnsi="Cambria Math"/>
                </w:rPr>
                <m:t>35°</m:t>
              </m:r>
            </m:num>
            <m:den>
              <m:r>
                <w:rPr>
                  <w:rFonts w:ascii="Cambria Math" w:hAnsi="Cambria Math"/>
                </w:rPr>
                <m:t>4</m:t>
              </m:r>
            </m:den>
          </m:f>
          <m:r>
            <w:rPr>
              <w:rFonts w:ascii="Cambria Math" w:hAnsi="Cambria Math"/>
            </w:rPr>
            <m:t>=188,75°</m:t>
          </m:r>
        </m:oMath>
      </m:oMathPara>
    </w:p>
    <w:p w:rsidR="00112FD3" w:rsidRDefault="00467913" w:rsidP="00112FD3">
      <w:r>
        <w:t>Se proc</w:t>
      </w:r>
      <w:r w:rsidR="003934FB">
        <w:t>ede a simular, en la Figura 2-12</w:t>
      </w:r>
      <w:r>
        <w:t xml:space="preserve"> se muestran las formas de onda de Vs y Vp:</w:t>
      </w:r>
    </w:p>
    <w:p w:rsidR="00467913" w:rsidRDefault="00E57979" w:rsidP="00467913">
      <w:pPr>
        <w:jc w:val="center"/>
        <w:rPr>
          <w:sz w:val="18"/>
        </w:rPr>
      </w:pPr>
      <w:r>
        <w:pict>
          <v:shape id="_x0000_i1045" type="#_x0000_t75" style="width:434.7pt;height:138.55pt">
            <v:imagedata r:id="rId40" o:title="B35forma"/>
          </v:shape>
        </w:pict>
      </w:r>
      <w:r w:rsidR="00467913">
        <w:br/>
      </w:r>
      <w:r w:rsidR="003934FB">
        <w:rPr>
          <w:sz w:val="18"/>
        </w:rPr>
        <w:t>Figura 2-12</w:t>
      </w:r>
      <w:r w:rsidR="00467913" w:rsidRPr="00EE0C9B">
        <w:rPr>
          <w:sz w:val="18"/>
        </w:rPr>
        <w:t xml:space="preserve">: Tensiones de Vs y </w:t>
      </w:r>
      <w:proofErr w:type="spellStart"/>
      <w:r w:rsidR="00467913" w:rsidRPr="00EE0C9B">
        <w:rPr>
          <w:sz w:val="18"/>
        </w:rPr>
        <w:t>Vp</w:t>
      </w:r>
      <w:proofErr w:type="spellEnd"/>
      <w:r w:rsidR="00467913" w:rsidRPr="00EE0C9B">
        <w:rPr>
          <w:sz w:val="18"/>
        </w:rPr>
        <w:t xml:space="preserve"> compensación SVC para </w:t>
      </w:r>
      <w:r w:rsidR="00467913" w:rsidRPr="00EE0C9B">
        <w:rPr>
          <w:rFonts w:ascii="Cambria Math" w:hAnsi="Cambria Math"/>
          <w:sz w:val="18"/>
        </w:rPr>
        <w:t>δ</w:t>
      </w:r>
      <w:r w:rsidR="00467913">
        <w:rPr>
          <w:sz w:val="18"/>
        </w:rPr>
        <w:t>=35</w:t>
      </w:r>
      <w:r w:rsidR="00467913" w:rsidRPr="00EE0C9B">
        <w:rPr>
          <w:sz w:val="18"/>
        </w:rPr>
        <w:t>°</w:t>
      </w:r>
    </w:p>
    <w:p w:rsidR="00467913" w:rsidRDefault="00467913" w:rsidP="00467913">
      <w:r>
        <w:t>Aplicando la TFF se obtiene para la frecuencia fundamental:</w:t>
      </w:r>
    </w:p>
    <w:p w:rsidR="00467913" w:rsidRPr="00074EDE" w:rsidRDefault="00E57979" w:rsidP="00467913">
      <w:pPr>
        <w:jc w:val="center"/>
      </w:pPr>
      <w:r>
        <w:pict>
          <v:shape id="_x0000_i1046" type="#_x0000_t75" style="width:435.4pt;height:65.9pt">
            <v:imagedata r:id="rId41" o:title="B35tabla"/>
          </v:shape>
        </w:pict>
      </w:r>
      <w:r w:rsidR="00467913">
        <w:br/>
      </w:r>
      <w:r w:rsidR="003934FB">
        <w:rPr>
          <w:sz w:val="18"/>
          <w:szCs w:val="20"/>
        </w:rPr>
        <w:t>Figura 2-13</w:t>
      </w:r>
      <w:r w:rsidR="00467913">
        <w:rPr>
          <w:sz w:val="18"/>
          <w:szCs w:val="20"/>
        </w:rPr>
        <w:t xml:space="preserve">: FFT de Vs y </w:t>
      </w:r>
      <w:proofErr w:type="spellStart"/>
      <w:r w:rsidR="00467913">
        <w:rPr>
          <w:sz w:val="18"/>
          <w:szCs w:val="20"/>
        </w:rPr>
        <w:t>Vp</w:t>
      </w:r>
      <w:proofErr w:type="spellEnd"/>
      <w:r w:rsidR="00467913">
        <w:rPr>
          <w:sz w:val="18"/>
          <w:szCs w:val="20"/>
        </w:rPr>
        <w:t xml:space="preserve"> para frecuencia fundamental</w:t>
      </w:r>
      <w:r w:rsidR="00467913" w:rsidRPr="00EE0C9B">
        <w:rPr>
          <w:sz w:val="18"/>
        </w:rPr>
        <w:t xml:space="preserve"> para </w:t>
      </w:r>
      <w:r w:rsidR="00467913" w:rsidRPr="00EE0C9B">
        <w:rPr>
          <w:rFonts w:ascii="Cambria Math" w:hAnsi="Cambria Math"/>
          <w:sz w:val="18"/>
        </w:rPr>
        <w:t>δ</w:t>
      </w:r>
      <w:r w:rsidR="00467913">
        <w:rPr>
          <w:sz w:val="18"/>
        </w:rPr>
        <w:t>=35</w:t>
      </w:r>
      <w:r w:rsidR="00467913" w:rsidRPr="00EE0C9B">
        <w:rPr>
          <w:sz w:val="18"/>
        </w:rPr>
        <w:t>°</w:t>
      </w:r>
    </w:p>
    <w:p w:rsidR="00112FD3" w:rsidRDefault="00467913" w:rsidP="007E4A1C">
      <w:r>
        <w:t>Se puede comprobar que la diferencia entre las tensiones Vs y Vp es ínfima siendo 0,03[V]. Y el ángulo de Vp es -8,56°, muy cercano al esperado de -8,75. Se concluye que se compensa de forma exitosa para esta última condición.</w:t>
      </w:r>
    </w:p>
    <w:p w:rsidR="00467913" w:rsidRDefault="003934FB" w:rsidP="007E4A1C">
      <w:r>
        <w:t>En la Figura 2-14 y 2-15</w:t>
      </w:r>
      <w:r w:rsidR="00467913">
        <w:t xml:space="preserve"> se muestra el espectro monolateral de corriente por el SVC.</w:t>
      </w:r>
    </w:p>
    <w:p w:rsidR="003934FB" w:rsidRDefault="00B47EA1" w:rsidP="003934FB">
      <w:pPr>
        <w:jc w:val="center"/>
      </w:pPr>
      <w:r>
        <w:lastRenderedPageBreak/>
        <w:pict>
          <v:shape id="_x0000_i1047" type="#_x0000_t75" style="width:434.7pt;height:136.55pt">
            <v:imagedata r:id="rId42" o:title="SVC35"/>
          </v:shape>
        </w:pict>
      </w:r>
      <w:r w:rsidR="003934FB">
        <w:br/>
      </w:r>
      <w:r w:rsidR="003934FB" w:rsidRPr="003934FB">
        <w:rPr>
          <w:sz w:val="18"/>
          <w:szCs w:val="18"/>
        </w:rPr>
        <w:t>F</w:t>
      </w:r>
      <w:r w:rsidR="003934FB">
        <w:rPr>
          <w:sz w:val="18"/>
          <w:szCs w:val="18"/>
        </w:rPr>
        <w:t>igura 2-14</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=35</w:t>
      </w:r>
      <w:r w:rsidR="003934FB" w:rsidRPr="003934FB">
        <w:rPr>
          <w:sz w:val="18"/>
          <w:szCs w:val="18"/>
        </w:rPr>
        <w:t>°</w:t>
      </w:r>
    </w:p>
    <w:p w:rsidR="00467913" w:rsidRDefault="00B47EA1" w:rsidP="00467913">
      <w:pPr>
        <w:jc w:val="center"/>
        <w:rPr>
          <w:sz w:val="18"/>
          <w:szCs w:val="18"/>
        </w:rPr>
      </w:pPr>
      <w:r>
        <w:pict>
          <v:shape id="_x0000_i1048" type="#_x0000_t75" style="width:434.7pt;height:143.3pt">
            <v:imagedata r:id="rId43" o:title="B35espectroi"/>
          </v:shape>
        </w:pict>
      </w:r>
      <w:r w:rsidR="00467913">
        <w:br/>
      </w:r>
      <w:r w:rsidR="00467913" w:rsidRPr="00D80727">
        <w:rPr>
          <w:sz w:val="18"/>
          <w:szCs w:val="18"/>
        </w:rPr>
        <w:t xml:space="preserve">Figura </w:t>
      </w:r>
      <w:r w:rsidR="003934FB">
        <w:rPr>
          <w:sz w:val="18"/>
          <w:szCs w:val="18"/>
        </w:rPr>
        <w:t>2-15</w:t>
      </w:r>
      <w:r w:rsidR="00467913" w:rsidRPr="00D80727">
        <w:rPr>
          <w:sz w:val="18"/>
          <w:szCs w:val="18"/>
        </w:rPr>
        <w:t xml:space="preserve">: Espectro </w:t>
      </w:r>
      <w:proofErr w:type="spellStart"/>
      <w:r w:rsidR="00467913" w:rsidRPr="00D80727">
        <w:rPr>
          <w:sz w:val="18"/>
          <w:szCs w:val="18"/>
        </w:rPr>
        <w:t>monolateral</w:t>
      </w:r>
      <w:proofErr w:type="spellEnd"/>
      <w:r w:rsidR="00467913" w:rsidRPr="00D80727">
        <w:rPr>
          <w:sz w:val="18"/>
          <w:szCs w:val="18"/>
        </w:rPr>
        <w:t xml:space="preserve"> de la corriente SVC para </w:t>
      </w:r>
      <w:r w:rsidR="00467913" w:rsidRPr="00D80727">
        <w:rPr>
          <w:rFonts w:ascii="Cambria Math" w:hAnsi="Cambria Math"/>
          <w:sz w:val="18"/>
          <w:szCs w:val="18"/>
        </w:rPr>
        <w:t>δ</w:t>
      </w:r>
      <w:r w:rsidR="00467913">
        <w:rPr>
          <w:sz w:val="18"/>
          <w:szCs w:val="18"/>
        </w:rPr>
        <w:t>=35</w:t>
      </w:r>
      <w:r w:rsidR="00467913" w:rsidRPr="00D80727">
        <w:rPr>
          <w:sz w:val="18"/>
          <w:szCs w:val="18"/>
        </w:rPr>
        <w:t>°</w:t>
      </w:r>
      <w:r w:rsidR="00467913">
        <w:rPr>
          <w:sz w:val="18"/>
          <w:szCs w:val="18"/>
        </w:rPr>
        <w:t>}</w:t>
      </w:r>
    </w:p>
    <w:p w:rsidR="00467913" w:rsidRPr="00BD1AFE" w:rsidRDefault="00467913" w:rsidP="00467913">
      <w:pPr>
        <w:rPr>
          <w:szCs w:val="18"/>
        </w:rPr>
      </w:pPr>
      <w:r>
        <w:rPr>
          <w:szCs w:val="18"/>
        </w:rPr>
        <w:t>Del espectro se puede decir que prácticamente</w:t>
      </w:r>
      <w:r w:rsidR="00BD1AFE">
        <w:rPr>
          <w:szCs w:val="18"/>
        </w:rPr>
        <w:t xml:space="preserve"> la corriente</w:t>
      </w:r>
      <w:r>
        <w:rPr>
          <w:szCs w:val="18"/>
        </w:rPr>
        <w:t xml:space="preserve"> solo tiene la componente fundamental</w:t>
      </w:r>
      <w:r w:rsidR="00BD1AFE">
        <w:rPr>
          <w:szCs w:val="18"/>
        </w:rPr>
        <w:t xml:space="preserve"> con una amplitud aproximada de 500[A]. Y se puede observar que aparece una armónica en aproximadamente en 270[Hz] (como una 5ta armónica desplazada), de una amplitud aproximada de 70[A].</w:t>
      </w:r>
    </w:p>
    <w:p w:rsidR="00467913" w:rsidRDefault="00B024B9" w:rsidP="00B37919">
      <w:pPr>
        <w:pStyle w:val="Ttulo1"/>
      </w:pPr>
      <w:bookmarkStart w:id="16" w:name="_Toc513767115"/>
      <w:r>
        <w:lastRenderedPageBreak/>
        <w:t>Compensación con TCSC</w:t>
      </w:r>
      <w:bookmarkEnd w:id="16"/>
    </w:p>
    <w:p w:rsidR="00B024B9" w:rsidRDefault="00B024B9" w:rsidP="00B024B9">
      <w:pPr>
        <w:rPr>
          <w:rStyle w:val="st"/>
        </w:rPr>
      </w:pPr>
      <w:r>
        <w:t xml:space="preserve">Finalmente se da paso a compensar reactivos mediante </w:t>
      </w:r>
      <w:r>
        <w:rPr>
          <w:rStyle w:val="st"/>
        </w:rPr>
        <w:t xml:space="preserve">Thyristor-Controlled Series Capacitor (TCSC), para lo cual en primera instancia se calcularán los parámetros del compensador y luego se procederá a simular en lazo abierto </w:t>
      </w:r>
      <w:r w:rsidR="002E7E96">
        <w:rPr>
          <w:rStyle w:val="st"/>
        </w:rPr>
        <w:t>solo para el grado de carga nominal</w:t>
      </w:r>
      <w:r>
        <w:rPr>
          <w:rStyle w:val="st"/>
        </w:rPr>
        <w:t>.</w:t>
      </w:r>
    </w:p>
    <w:p w:rsidR="00B024B9" w:rsidRDefault="00B024B9" w:rsidP="00B024B9">
      <w:pPr>
        <w:rPr>
          <w:rStyle w:val="st"/>
        </w:rPr>
      </w:pPr>
      <w:r>
        <w:rPr>
          <w:rStyle w:val="st"/>
        </w:rPr>
        <w:t>Para este caso se realizarán las siguientes consideraciones:</w:t>
      </w:r>
    </w:p>
    <w:p w:rsidR="00B024B9" w:rsidRPr="005D72F4" w:rsidRDefault="00B024B9" w:rsidP="00B024B9">
      <w:pPr>
        <w:rPr>
          <w:rFonts w:eastAsiaTheme="minorEastAsia"/>
        </w:rPr>
      </w:pPr>
      <m:oMathPara>
        <m:oMathParaPr>
          <m:jc m:val="left"/>
        </m:oMathParaPr>
        <m:oMath>
          <m:r>
            <w:rPr>
              <w:rFonts w:ascii="Cambria Math" w:hAnsi="Cambria Math"/>
            </w:rPr>
            <m:t>L=20[mH]</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=0,15</m:t>
          </m:r>
        </m:oMath>
      </m:oMathPara>
    </w:p>
    <w:p w:rsidR="005D72F4" w:rsidRPr="005D72F4" w:rsidRDefault="005D72F4" w:rsidP="00B024B9">
      <w:pPr>
        <w:rPr>
          <w:rFonts w:eastAsiaTheme="minorEastAsia"/>
        </w:rPr>
      </w:pPr>
      <m:oMathPara>
        <m:oMathParaPr>
          <m:jc m:val="left"/>
        </m:oMathParaPr>
        <m:oMath>
          <m:r>
            <m:rPr>
              <m:sty m:val="p"/>
            </m:rPr>
            <w:rPr>
              <w:rFonts w:ascii="Cambria Math" w:eastAsiaTheme="minorEastAsia" w:hAnsi="Cambria Math" w:cs="Times New Roman"/>
            </w:rPr>
            <m:t>λ=2,1</m:t>
          </m:r>
        </m:oMath>
      </m:oMathPara>
    </w:p>
    <w:p w:rsidR="005D72F4" w:rsidRDefault="005D72F4" w:rsidP="005D72F4">
      <w:pPr>
        <w:jc w:val="left"/>
        <w:rPr>
          <w:rFonts w:eastAsiaTheme="minorEastAsia"/>
          <w:i/>
          <w:szCs w:val="24"/>
        </w:rPr>
      </w:pPr>
      <m:oMath>
        <m:r>
          <w:rPr>
            <w:rFonts w:ascii="Cambria Math" w:eastAsiaTheme="minorEastAsia" w:hAnsi="Cambria Math"/>
          </w:rPr>
          <m:t>R=10[m</m:t>
        </m:r>
        <m:r>
          <m:rPr>
            <m:sty m:val="p"/>
          </m:rPr>
          <w:rPr>
            <w:rFonts w:ascii="Cambria Math" w:eastAsiaTheme="minorEastAsia" w:hAnsi="Cambria Math" w:cs="Arial"/>
            <w:szCs w:val="24"/>
          </w:rPr>
          <m:t>Ω</m:t>
        </m:r>
        <m:r>
          <w:rPr>
            <w:rFonts w:ascii="Cambria Math" w:eastAsiaTheme="minorEastAsia" w:hAnsi="Cambria Math"/>
            <w:szCs w:val="24"/>
          </w:rPr>
          <m:t>]</m:t>
        </m:r>
      </m:oMath>
      <w:r>
        <w:rPr>
          <w:rFonts w:eastAsiaTheme="minorEastAsia"/>
          <w:i/>
          <w:szCs w:val="24"/>
        </w:rPr>
        <w:t xml:space="preserve">  *se aumenta la resistencia para que la simulación pueda converger más rápido*</w:t>
      </w:r>
    </w:p>
    <w:p w:rsidR="00850588" w:rsidRDefault="00850588" w:rsidP="002E7E96">
      <w:pPr>
        <w:rPr>
          <w:rFonts w:eastAsiaTheme="minorEastAsia"/>
          <w:sz w:val="22"/>
          <w:szCs w:val="24"/>
        </w:rPr>
      </w:pPr>
      <w:r>
        <w:rPr>
          <w:rFonts w:eastAsiaTheme="minorEastAsia"/>
          <w:szCs w:val="24"/>
        </w:rPr>
        <w:t xml:space="preserve">Se define </w:t>
      </w:r>
      <m:oMath>
        <m:r>
          <w:rPr>
            <w:rFonts w:ascii="Cambria Math" w:eastAsiaTheme="minorEastAsia" w:hAnsi="Cambria Math"/>
            <w:szCs w:val="24"/>
          </w:rPr>
          <m:t>ks</m:t>
        </m:r>
      </m:oMath>
      <w:r>
        <w:rPr>
          <w:rFonts w:eastAsiaTheme="minorEastAsia"/>
          <w:szCs w:val="24"/>
        </w:rPr>
        <w:t xml:space="preserve"> como el factor de compensación serie y se define como:   </w:t>
      </w:r>
      <m:oMath>
        <m:r>
          <w:rPr>
            <w:rFonts w:ascii="Cambria Math" w:eastAsiaTheme="minorEastAsia" w:hAnsi="Cambria Math"/>
            <w:sz w:val="22"/>
            <w:szCs w:val="24"/>
          </w:rPr>
          <m:t>ks=</m:t>
        </m:r>
        <m:f>
          <m:fPr>
            <m:ctrlPr>
              <w:rPr>
                <w:rFonts w:ascii="Cambria Math" w:eastAsiaTheme="minorEastAsia" w:hAnsi="Cambria Math"/>
                <w:i/>
                <w:sz w:val="22"/>
                <w:szCs w:val="24"/>
              </w:rPr>
            </m:ctrlPr>
          </m:fPr>
          <m:num>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TCSC</m:t>
                </m:r>
              </m:sub>
            </m:sSub>
          </m:num>
          <m:den>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Linea</m:t>
                </m:r>
              </m:sub>
            </m:sSub>
          </m:den>
        </m:f>
      </m:oMath>
      <w:r>
        <w:rPr>
          <w:rFonts w:eastAsiaTheme="minorEastAsia"/>
          <w:sz w:val="22"/>
          <w:szCs w:val="24"/>
        </w:rPr>
        <w:t>.</w:t>
      </w:r>
    </w:p>
    <w:p w:rsidR="00850588" w:rsidRDefault="00850588" w:rsidP="002E7E96">
      <w:pPr>
        <w:rPr>
          <w:rFonts w:eastAsiaTheme="minorEastAsia"/>
          <w:szCs w:val="24"/>
        </w:rPr>
      </w:pPr>
      <w:r>
        <w:rPr>
          <w:rFonts w:eastAsiaTheme="minorEastAsia"/>
          <w:szCs w:val="24"/>
        </w:rPr>
        <w:t xml:space="preserve">Por otra parte se define </w:t>
      </w:r>
      <m:oMath>
        <m:r>
          <m:rPr>
            <m:sty m:val="p"/>
          </m:rPr>
          <w:rPr>
            <w:rFonts w:ascii="Cambria Math" w:eastAsiaTheme="minorEastAsia" w:hAnsi="Cambria Math" w:cs="Times New Roman"/>
          </w:rPr>
          <m:t>λ</m:t>
        </m:r>
      </m:oMath>
      <w:r>
        <w:rPr>
          <w:rFonts w:eastAsiaTheme="minorEastAsia"/>
        </w:rPr>
        <w:t xml:space="preserve"> como el cociente de la frecuencia resonante de los parámetros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y la frecuencia de la red, o bien:</w:t>
      </w:r>
      <w:r w:rsidR="00B178D8">
        <w:rPr>
          <w:rFonts w:eastAsiaTheme="minorEastAsia"/>
        </w:rPr>
        <w:t xml:space="preserve">    </w:t>
      </w:r>
      <w:r>
        <w:rPr>
          <w:rFonts w:eastAsiaTheme="minorEastAsia"/>
        </w:rPr>
        <w:t xml:space="preserve"> </w:t>
      </w:r>
      <m:oMath>
        <m:r>
          <m:rPr>
            <m:sty m:val="p"/>
          </m:rPr>
          <w:rPr>
            <w:rFonts w:ascii="Cambria Math" w:eastAsiaTheme="minorEastAsia" w:hAnsi="Cambria Math" w:cs="Times New Roman"/>
            <w:sz w:val="22"/>
          </w:rPr>
          <m:t>λ=</m:t>
        </m:r>
        <m:rad>
          <m:radPr>
            <m:degHide m:val="1"/>
            <m:ctrlPr>
              <w:rPr>
                <w:rFonts w:ascii="Cambria Math" w:eastAsiaTheme="minorEastAsia" w:hAnsi="Cambria Math" w:cs="Times New Roman"/>
                <w:sz w:val="22"/>
              </w:rPr>
            </m:ctrlPr>
          </m:radPr>
          <m:deg/>
          <m:e>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C0</m:t>
                    </m:r>
                  </m:sub>
                </m:sSub>
              </m:num>
              <m:den>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L0</m:t>
                    </m:r>
                  </m:sub>
                </m:sSub>
              </m:den>
            </m:f>
          </m:e>
        </m:rad>
      </m:oMath>
    </w:p>
    <w:p w:rsidR="002E7E96" w:rsidRDefault="002E7E96" w:rsidP="002E7E96">
      <w:pPr>
        <w:rPr>
          <w:rFonts w:eastAsiaTheme="minorEastAsia"/>
          <w:szCs w:val="24"/>
        </w:rPr>
      </w:pPr>
      <w:r>
        <w:rPr>
          <w:rFonts w:eastAsiaTheme="minorEastAsia"/>
          <w:szCs w:val="24"/>
        </w:rPr>
        <w:t>Es importante mencionar que se aumenta la inductancia de la línea, con la intención de mantener la corriente fija en esta. Previamente en el análisis sin compensar se obtuvo la expresión de corriente:</w:t>
      </w:r>
    </w:p>
    <w:p w:rsidR="002E7E96" w:rsidRPr="007E5C7B" w:rsidRDefault="00B47EA1" w:rsidP="002E7E96">
      <w:pPr>
        <w:rPr>
          <w:rFonts w:eastAsiaTheme="minorEastAsia"/>
          <w:szCs w:val="24"/>
        </w:rPr>
      </w:pPr>
      <m:oMathPara>
        <m:oMath>
          <m:acc>
            <m:accPr>
              <m:chr m:val="⃗"/>
              <m:ctrlPr>
                <w:rPr>
                  <w:rFonts w:ascii="Cambria Math" w:hAnsi="Cambria Math" w:cs="Arial"/>
                  <w:i/>
                  <w:szCs w:val="20"/>
                </w:rPr>
              </m:ctrlPr>
            </m:accPr>
            <m:e>
              <m:r>
                <w:rPr>
                  <w:rFonts w:ascii="Cambria Math" w:hAnsi="Cambria Math" w:cs="Arial"/>
                  <w:szCs w:val="20"/>
                </w:rPr>
                <m:t>I</m:t>
              </m:r>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2V</m:t>
              </m:r>
              <m:func>
                <m:funcPr>
                  <m:ctrlPr>
                    <w:rPr>
                      <w:rFonts w:ascii="Cambria Math" w:hAnsi="Cambria Math" w:cs="Arial"/>
                      <w:szCs w:val="20"/>
                    </w:rPr>
                  </m:ctrlPr>
                </m:funcPr>
                <m:fName>
                  <m:r>
                    <m:rPr>
                      <m:sty m:val="p"/>
                    </m:rPr>
                    <w:rPr>
                      <w:rFonts w:ascii="Cambria Math" w:hAnsi="Cambria Math" w:cs="Arial"/>
                      <w:szCs w:val="20"/>
                    </w:rPr>
                    <m:t>sen</m:t>
                  </m:r>
                  <m:ctrlPr>
                    <w:rPr>
                      <w:rFonts w:ascii="Cambria Math" w:hAnsi="Cambria Math" w:cs="Arial"/>
                      <w:i/>
                      <w:szCs w:val="20"/>
                    </w:rPr>
                  </m:ctrlPr>
                </m:fName>
                <m:e>
                  <m:d>
                    <m:dPr>
                      <m:begChr m:val="["/>
                      <m:endChr m:val="]"/>
                      <m:ctrlPr>
                        <w:rPr>
                          <w:rFonts w:ascii="Cambria Math" w:hAnsi="Cambria Math" w:cs="Arial"/>
                          <w:i/>
                          <w:szCs w:val="20"/>
                        </w:rPr>
                      </m:ctrlPr>
                    </m:dPr>
                    <m:e>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e>
                  </m:d>
                  <m:r>
                    <w:rPr>
                      <w:rFonts w:ascii="Cambria Math" w:hAnsi="Cambria Math" w:cs="Arial"/>
                      <w:szCs w:val="20"/>
                    </w:rPr>
                    <m:t>∠-δ/2</m:t>
                  </m:r>
                </m:e>
              </m:func>
            </m:num>
            <m:den>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E7E96" w:rsidRDefault="0093179A" w:rsidP="002E7E96">
      <w:pPr>
        <w:rPr>
          <w:rFonts w:ascii="Cambria Math" w:eastAsiaTheme="minorEastAsia" w:hAnsi="Cambria Math"/>
          <w:szCs w:val="24"/>
        </w:rPr>
      </w:pPr>
      <w:r>
        <w:rPr>
          <w:rFonts w:eastAsiaTheme="minorEastAsia"/>
          <w:szCs w:val="24"/>
        </w:rPr>
        <w:t xml:space="preserve">Siendo:   </w:t>
      </w:r>
      <m:oMath>
        <m:r>
          <w:rPr>
            <w:rFonts w:ascii="Cambria Math" w:eastAsiaTheme="minorEastAsia" w:hAnsi="Cambria Math"/>
            <w:szCs w:val="24"/>
          </w:rPr>
          <m:t>V=1555,635[Vpeak]</m:t>
        </m:r>
      </m:oMath>
      <w:r>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r>
          <w:rPr>
            <w:rFonts w:ascii="Cambria Math" w:eastAsiaTheme="minorEastAsia" w:hAnsi="Cambria Math"/>
            <w:szCs w:val="24"/>
          </w:rPr>
          <m:t>=2*π*50*0,02</m:t>
        </m:r>
        <m:r>
          <m:rPr>
            <m:sty m:val="p"/>
          </m:rPr>
          <w:rPr>
            <w:rFonts w:ascii="Cambria Math" w:eastAsiaTheme="minorEastAsia" w:hAnsi="Cambria Math"/>
            <w:szCs w:val="24"/>
          </w:rPr>
          <m:t>=6,283</m:t>
        </m:r>
        <m:r>
          <w:rPr>
            <w:rFonts w:ascii="Cambria Math" w:eastAsiaTheme="minorEastAsia" w:hAnsi="Cambria Math"/>
            <w:szCs w:val="24"/>
          </w:rPr>
          <m:t>[</m:t>
        </m:r>
        <m:r>
          <m:rPr>
            <m:sty m:val="p"/>
          </m:rPr>
          <w:rPr>
            <w:rFonts w:ascii="Cambria Math" w:eastAsiaTheme="minorEastAsia" w:hAnsi="Cambria Math" w:cs="Arial"/>
            <w:szCs w:val="24"/>
          </w:rPr>
          <m:t>Ω]</m:t>
        </m:r>
      </m:oMath>
      <w:r>
        <w:rPr>
          <w:rFonts w:eastAsiaTheme="minorEastAsia"/>
          <w:szCs w:val="24"/>
        </w:rPr>
        <w:t xml:space="preserve">   ; </w:t>
      </w:r>
      <w:r>
        <w:rPr>
          <w:rFonts w:ascii="Cambria Math" w:eastAsiaTheme="minorEastAsia" w:hAnsi="Cambria Math"/>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δ</m:t>
            </m:r>
          </m:e>
          <m:sub>
            <m:r>
              <m:rPr>
                <m:sty m:val="p"/>
              </m:rPr>
              <w:rPr>
                <w:rFonts w:ascii="Cambria Math" w:eastAsiaTheme="minorEastAsia" w:hAnsi="Cambria Math"/>
                <w:szCs w:val="24"/>
              </w:rPr>
              <m:t>nom</m:t>
            </m:r>
          </m:sub>
        </m:sSub>
        <m:r>
          <w:rPr>
            <w:rFonts w:ascii="Cambria Math" w:eastAsiaTheme="minorEastAsia" w:hAnsi="Cambria Math"/>
            <w:szCs w:val="24"/>
          </w:rPr>
          <m:t>=25°</m:t>
        </m:r>
      </m:oMath>
    </w:p>
    <w:p w:rsidR="0093179A" w:rsidRDefault="0093179A" w:rsidP="002E7E96">
      <w:pPr>
        <w:rPr>
          <w:rFonts w:eastAsiaTheme="minorEastAsia"/>
          <w:szCs w:val="24"/>
        </w:rPr>
      </w:pPr>
      <w:r w:rsidRPr="0093179A">
        <w:rPr>
          <w:rFonts w:eastAsiaTheme="minorEastAsia"/>
          <w:szCs w:val="24"/>
        </w:rPr>
        <w:t>La expresión de corriente</w:t>
      </w:r>
      <w:r>
        <w:rPr>
          <w:rFonts w:eastAsiaTheme="minorEastAsia"/>
          <w:szCs w:val="24"/>
        </w:rPr>
        <w:t xml:space="preserve"> sin compensar viene dada por:</w:t>
      </w:r>
    </w:p>
    <w:p w:rsidR="0093179A" w:rsidRPr="00107B9D" w:rsidRDefault="00B47EA1" w:rsidP="002E7E96">
      <w:pPr>
        <w:rPr>
          <w:rFonts w:eastAsiaTheme="minorEastAsia"/>
          <w:i/>
          <w:szCs w:val="24"/>
          <w:lang w:val="en-US"/>
        </w:rPr>
      </w:pPr>
      <m:oMathPara>
        <m:oMath>
          <m:sSub>
            <m:sSubPr>
              <m:ctrlPr>
                <w:rPr>
                  <w:rFonts w:ascii="Cambria Math" w:eastAsiaTheme="minorEastAsia" w:hAnsi="Cambria Math"/>
                  <w:i/>
                  <w:szCs w:val="24"/>
                </w:rPr>
              </m:ctrlPr>
            </m:sSubPr>
            <m:e>
              <m:acc>
                <m:accPr>
                  <m:chr m:val="⃗"/>
                  <m:ctrlPr>
                    <w:rPr>
                      <w:rFonts w:ascii="Cambria Math" w:hAnsi="Cambria Math" w:cs="Arial"/>
                      <w:i/>
                      <w:szCs w:val="24"/>
                    </w:rPr>
                  </m:ctrlPr>
                </m:accPr>
                <m:e>
                  <m:r>
                    <w:rPr>
                      <w:rFonts w:ascii="Cambria Math" w:hAnsi="Cambria Math" w:cs="Arial"/>
                      <w:szCs w:val="24"/>
                    </w:rPr>
                    <m:t>I</m:t>
                  </m:r>
                </m:e>
              </m:acc>
            </m:e>
            <m:sub>
              <m:r>
                <w:rPr>
                  <w:rFonts w:ascii="Cambria Math" w:eastAsiaTheme="minorEastAsia" w:hAnsi="Cambria Math"/>
                  <w:szCs w:val="24"/>
                </w:rPr>
                <m:t>SC</m:t>
              </m:r>
            </m:sub>
          </m:sSub>
          <m:r>
            <w:rPr>
              <w:rFonts w:ascii="Cambria Math" w:eastAsiaTheme="minorEastAsia" w:hAnsi="Cambria Math"/>
              <w:szCs w:val="24"/>
            </w:rPr>
            <m:t>=107,175</m:t>
          </m:r>
          <m:r>
            <w:rPr>
              <w:rFonts w:ascii="Cambria Math" w:hAnsi="Cambria Math" w:cs="Arial"/>
              <w:szCs w:val="20"/>
            </w:rPr>
            <m:t xml:space="preserve">∠-12,5° </m:t>
          </m:r>
          <m:r>
            <w:rPr>
              <w:rFonts w:ascii="Cambria Math" w:hAnsi="Cambria Math" w:cs="Arial"/>
              <w:szCs w:val="20"/>
              <w:lang w:val="en-US"/>
            </w:rPr>
            <m:t>[A]</m:t>
          </m:r>
        </m:oMath>
      </m:oMathPara>
    </w:p>
    <w:p w:rsidR="0093179A" w:rsidRPr="0093179A" w:rsidRDefault="00107B9D" w:rsidP="002E7E96">
      <w:pPr>
        <w:rPr>
          <w:rFonts w:eastAsiaTheme="minorEastAsia"/>
          <w:szCs w:val="24"/>
        </w:rPr>
      </w:pPr>
      <w:r>
        <w:rPr>
          <w:rFonts w:eastAsiaTheme="minorEastAsia"/>
          <w:szCs w:val="24"/>
        </w:rPr>
        <w:t>Es importante tener noción de esta corriente, puesto que al compensar con TCSC, desde el punto de vista de la fuente, la reactancia de la línea se ve aminorada, por lo que se espera que la magnitud de esta corriente aumente y el ángulo se mantenga igual.</w:t>
      </w:r>
    </w:p>
    <w:p w:rsidR="005D72F4" w:rsidRDefault="00681268" w:rsidP="00681268">
      <w:pPr>
        <w:pStyle w:val="Ttulo2"/>
        <w:rPr>
          <w:rFonts w:eastAsiaTheme="minorEastAsia"/>
        </w:rPr>
      </w:pPr>
      <w:bookmarkStart w:id="17" w:name="_Toc513767116"/>
      <w:r>
        <w:rPr>
          <w:rFonts w:eastAsiaTheme="minorEastAsia"/>
        </w:rPr>
        <w:t>Cálculo de parámetros</w:t>
      </w:r>
      <w:bookmarkEnd w:id="17"/>
    </w:p>
    <w:p w:rsidR="00681268" w:rsidRDefault="00107B9D" w:rsidP="00681268">
      <w:r>
        <w:t>El compensador a utilizar constructivamente es igual al SVC, pero su disposición dentro del circuito es distinta, puesto va conectado en serie. Desde el punto de vista de los terminales del compensador, al igual que en el SVC, el TCSC se comporta como una capacitancia variable.</w:t>
      </w:r>
    </w:p>
    <w:p w:rsidR="00BD1F35" w:rsidRPr="00681268" w:rsidRDefault="00BD1F35" w:rsidP="00681268">
      <w:r>
        <w:lastRenderedPageBreak/>
        <w:t xml:space="preserve">Las ecuaciones a utilizar para el cálculo de los parámetros constructivos del TCSC son obtenidas de los apuntes del curso y nos permitirán calcular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de la Figura 3-1.</w:t>
      </w:r>
    </w:p>
    <w:p w:rsidR="00681268" w:rsidRDefault="00B47EA1" w:rsidP="00EC22E2">
      <w:pPr>
        <w:jc w:val="center"/>
        <w:rPr>
          <w:sz w:val="18"/>
        </w:rPr>
      </w:pPr>
      <w:r>
        <w:pict>
          <v:shape id="_x0000_i1049" type="#_x0000_t75" style="width:145.35pt;height:93.75pt">
            <v:imagedata r:id="rId44" o:title="CTCSC"/>
          </v:shape>
        </w:pict>
      </w:r>
      <w:r w:rsidR="00EC22E2">
        <w:br/>
      </w:r>
      <w:r w:rsidR="00EC22E2" w:rsidRPr="00EC22E2">
        <w:rPr>
          <w:sz w:val="18"/>
        </w:rPr>
        <w:t>Figura 3-1: Circuito del compensador TCSC</w:t>
      </w:r>
    </w:p>
    <w:p w:rsidR="00EC22E2" w:rsidRPr="00681268" w:rsidRDefault="00EC22E2" w:rsidP="00EC22E2">
      <w:pPr>
        <w:pStyle w:val="Ttulo3"/>
      </w:pPr>
      <w:bookmarkStart w:id="18" w:name="_Toc513767117"/>
      <w:r>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bookmarkEnd w:id="18"/>
    </w:p>
    <w:p w:rsidR="00B024B9" w:rsidRDefault="00166354" w:rsidP="00B024B9">
      <w:pPr>
        <w:rPr>
          <w:rFonts w:eastAsiaTheme="minorEastAsia"/>
        </w:rPr>
      </w:pPr>
      <w:r>
        <w:t xml:space="preserve">Como el TCSC es el dual del SVC, se calcula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para mínima demanda, o bien para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=0,15</m:t>
        </m:r>
      </m:oMath>
      <w:r>
        <w:rPr>
          <w:rFonts w:eastAsiaTheme="minorEastAsia"/>
        </w:rPr>
        <w:t>. Luego</w:t>
      </w:r>
      <w:r w:rsidR="00F94C2D">
        <w:rPr>
          <w:rFonts w:eastAsiaTheme="minorEastAsia"/>
        </w:rPr>
        <w:t xml:space="preserve"> de los apuntes</w:t>
      </w:r>
      <w:r>
        <w:rPr>
          <w:rFonts w:eastAsiaTheme="minorEastAsia"/>
        </w:rPr>
        <w:t>:</w:t>
      </w:r>
    </w:p>
    <w:p w:rsidR="00166354" w:rsidRPr="00166354" w:rsidRDefault="00B47EA1" w:rsidP="0016635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k</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MIN</m:t>
                  </m:r>
                </m:sub>
              </m:sSub>
              <m:r>
                <w:rPr>
                  <w:rFonts w:ascii="Cambria Math" w:eastAsiaTheme="minorEastAsia" w:hAnsi="Cambria Math" w:cs="Arial"/>
                  <w:szCs w:val="24"/>
                </w:rPr>
                <m:t>*</m:t>
              </m:r>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L</m:t>
                  </m:r>
                </m:sub>
              </m:sSub>
            </m:den>
          </m:f>
        </m:oMath>
      </m:oMathPara>
    </w:p>
    <w:p w:rsidR="00166354" w:rsidRDefault="003B44DD" w:rsidP="00166354">
      <w:pPr>
        <w:rPr>
          <w:rFonts w:eastAsiaTheme="minorEastAsia" w:cs="Arial"/>
          <w:szCs w:val="24"/>
        </w:rPr>
      </w:pPr>
      <w:r>
        <w:rPr>
          <w:rFonts w:eastAsiaTheme="minorEastAsia" w:cs="Arial"/>
          <w:szCs w:val="24"/>
        </w:rPr>
        <w:t>Calculando obtenemos:</w:t>
      </w:r>
    </w:p>
    <w:p w:rsidR="003B44DD" w:rsidRPr="003B44DD" w:rsidRDefault="00B47EA1" w:rsidP="003B44DD">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0,15*</m:t>
              </m:r>
              <m:sSup>
                <m:sSupPr>
                  <m:ctrlPr>
                    <w:rPr>
                      <w:rFonts w:ascii="Cambria Math" w:eastAsiaTheme="minorEastAsia" w:hAnsi="Cambria Math" w:cs="Arial"/>
                      <w:i/>
                      <w:szCs w:val="24"/>
                    </w:rPr>
                  </m:ctrlPr>
                </m:sSupPr>
                <m:e>
                  <m:d>
                    <m:dPr>
                      <m:ctrlPr>
                        <w:rPr>
                          <w:rFonts w:ascii="Cambria Math" w:eastAsiaTheme="minorEastAsia" w:hAnsi="Cambria Math" w:cs="Arial"/>
                          <w:i/>
                          <w:szCs w:val="24"/>
                        </w:rPr>
                      </m:ctrlPr>
                    </m:dPr>
                    <m:e>
                      <m:r>
                        <w:rPr>
                          <w:rFonts w:ascii="Cambria Math" w:eastAsiaTheme="minorEastAsia" w:hAnsi="Cambria Math" w:cs="Arial"/>
                          <w:szCs w:val="24"/>
                        </w:rPr>
                        <m:t>2π*50</m:t>
                      </m:r>
                    </m:e>
                  </m:d>
                </m:e>
                <m:sup>
                  <m:r>
                    <w:rPr>
                      <w:rFonts w:ascii="Cambria Math" w:eastAsiaTheme="minorEastAsia" w:hAnsi="Cambria Math" w:cs="Arial"/>
                      <w:szCs w:val="24"/>
                    </w:rPr>
                    <m:t>2</m:t>
                  </m:r>
                </m:sup>
              </m:sSup>
              <m:r>
                <w:rPr>
                  <w:rFonts w:ascii="Cambria Math" w:eastAsiaTheme="minorEastAsia" w:hAnsi="Cambria Math" w:cs="Arial"/>
                  <w:szCs w:val="24"/>
                </w:rPr>
                <m:t>*20[mH]</m:t>
              </m:r>
            </m:den>
          </m:f>
          <m:r>
            <w:rPr>
              <w:rFonts w:ascii="Cambria Math" w:eastAsiaTheme="minorEastAsia" w:hAnsi="Cambria Math" w:cs="Arial"/>
              <w:szCs w:val="24"/>
            </w:rPr>
            <m:t>=3,377[mF]</m:t>
          </m:r>
        </m:oMath>
      </m:oMathPara>
    </w:p>
    <w:p w:rsidR="003B44DD" w:rsidRDefault="003B44DD" w:rsidP="003B44DD">
      <w:pPr>
        <w:pStyle w:val="Ttulo3"/>
        <w:rPr>
          <w:rFonts w:eastAsiaTheme="minorEastAsia"/>
        </w:rPr>
      </w:pPr>
      <w:bookmarkStart w:id="19" w:name="_Toc513767118"/>
      <w:r>
        <w:rPr>
          <w:rFonts w:eastAsiaTheme="minorEastAsia"/>
        </w:rPr>
        <w:t xml:space="preserve">Cálculo de parámetro </w:t>
      </w:r>
      <m:oMath>
        <m:sSub>
          <m:sSubPr>
            <m:ctrlPr>
              <w:rPr>
                <w:rFonts w:ascii="Cambria Math" w:eastAsiaTheme="minorEastAsia" w:hAnsi="Cambria Math"/>
                <w:i/>
              </w:rPr>
            </m:ctrlPr>
          </m:sSubPr>
          <m:e>
            <m:r>
              <m:rPr>
                <m:sty m:val="bi"/>
              </m:rPr>
              <w:rPr>
                <w:rFonts w:ascii="Cambria Math" w:eastAsiaTheme="minorEastAsia" w:hAnsi="Cambria Math"/>
              </w:rPr>
              <m:t>L</m:t>
            </m:r>
          </m:e>
          <m:sub>
            <m:r>
              <m:rPr>
                <m:sty m:val="bi"/>
              </m:rPr>
              <w:rPr>
                <w:rFonts w:ascii="Cambria Math" w:eastAsiaTheme="minorEastAsia" w:hAnsi="Cambria Math"/>
              </w:rPr>
              <m:t>0</m:t>
            </m:r>
          </m:sub>
        </m:sSub>
      </m:oMath>
      <w:bookmarkEnd w:id="19"/>
    </w:p>
    <w:p w:rsidR="003B44DD" w:rsidRDefault="00F94C2D" w:rsidP="003B44DD">
      <w:pPr>
        <w:rPr>
          <w:rFonts w:eastAsiaTheme="minorEastAsia"/>
          <w:szCs w:val="20"/>
        </w:rPr>
      </w:pPr>
      <w:r w:rsidRPr="00F94C2D">
        <w:rPr>
          <w:szCs w:val="20"/>
        </w:rPr>
        <w:t xml:space="preserve">Para obtener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w:r w:rsidRPr="00F94C2D">
        <w:rPr>
          <w:rFonts w:eastAsiaTheme="minorEastAsia"/>
          <w:szCs w:val="20"/>
        </w:rPr>
        <w:t xml:space="preserve"> se realiza a través de la definición de</w:t>
      </w:r>
      <w:r>
        <w:rPr>
          <w:rFonts w:eastAsiaTheme="minorEastAsia"/>
          <w:szCs w:val="20"/>
        </w:rPr>
        <w:t xml:space="preserve"> </w:t>
      </w:r>
      <w:r w:rsidRPr="00F94C2D">
        <w:rPr>
          <w:rFonts w:eastAsiaTheme="minorEastAsia"/>
          <w:szCs w:val="20"/>
        </w:rPr>
        <w:t xml:space="preserve"> </w:t>
      </w:r>
      <m:oMath>
        <m:r>
          <m:rPr>
            <m:sty m:val="p"/>
          </m:rPr>
          <w:rPr>
            <w:rFonts w:ascii="Cambria Math" w:eastAsiaTheme="minorEastAsia" w:hAnsi="Cambria Math" w:cs="Times New Roman"/>
            <w:szCs w:val="20"/>
          </w:rPr>
          <m:t>λ</m:t>
        </m:r>
      </m:oMath>
      <w:r>
        <w:rPr>
          <w:rFonts w:eastAsiaTheme="minorEastAsia"/>
          <w:szCs w:val="20"/>
        </w:rPr>
        <w:t>, de modo que:</w:t>
      </w:r>
    </w:p>
    <w:p w:rsidR="00F94C2D" w:rsidRPr="00F94C2D" w:rsidRDefault="00B47EA1" w:rsidP="003B44DD">
      <w:pPr>
        <w:rPr>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eastAsiaTheme="minorEastAsia" w:hAnsi="Cambria Math" w:cs="Times New Roman"/>
                      <w:szCs w:val="20"/>
                    </w:rPr>
                  </m:ctrlPr>
                </m:sSupPr>
                <m:e>
                  <m:r>
                    <m:rPr>
                      <m:sty m:val="p"/>
                    </m:rPr>
                    <w:rPr>
                      <w:rFonts w:ascii="Cambria Math" w:eastAsiaTheme="minorEastAsia" w:hAnsi="Cambria Math" w:cs="Times New Roman"/>
                      <w:szCs w:val="20"/>
                    </w:rPr>
                    <m:t>λ</m:t>
                  </m:r>
                </m:e>
                <m:sup>
                  <m:r>
                    <m:rPr>
                      <m:sty m:val="p"/>
                    </m:rP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den>
          </m:f>
        </m:oMath>
      </m:oMathPara>
    </w:p>
    <w:p w:rsidR="00166354" w:rsidRDefault="005D50B5" w:rsidP="00B024B9">
      <w:r>
        <w:t>Entonces:</w:t>
      </w:r>
    </w:p>
    <w:p w:rsidR="005D50B5" w:rsidRPr="005D50B5" w:rsidRDefault="00B47EA1" w:rsidP="00B024B9">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r>
                <w:rPr>
                  <w:rFonts w:ascii="Cambria Math" w:hAnsi="Cambria Math"/>
                </w:rPr>
                <m:t>*0,003377</m:t>
              </m:r>
            </m:den>
          </m:f>
          <m:r>
            <w:rPr>
              <w:rFonts w:ascii="Cambria Math" w:eastAsiaTheme="minorEastAsia" w:hAnsi="Cambria Math"/>
            </w:rPr>
            <m:t>=0,68027[mH</m:t>
          </m:r>
          <m:r>
            <w:rPr>
              <w:rFonts w:ascii="Cambria Math" w:eastAsiaTheme="minorEastAsia" w:hAnsi="Cambria Math"/>
              <w:lang w:val="en-US"/>
            </w:rPr>
            <m:t>]</m:t>
          </m:r>
        </m:oMath>
      </m:oMathPara>
    </w:p>
    <w:p w:rsidR="005D50B5" w:rsidRDefault="00B84929" w:rsidP="00B84929">
      <w:pPr>
        <w:pStyle w:val="Ttulo2"/>
      </w:pPr>
      <w:bookmarkStart w:id="20" w:name="_Toc513767119"/>
      <w:r>
        <w:t xml:space="preserve">Compensación para </w:t>
      </w:r>
      <w:r>
        <w:rPr>
          <w:rFonts w:ascii="Cambria Math" w:hAnsi="Cambria Math"/>
        </w:rPr>
        <w:t>δnom</w:t>
      </w:r>
      <w:r>
        <w:t>=25°</w:t>
      </w:r>
      <w:bookmarkEnd w:id="20"/>
    </w:p>
    <w:p w:rsidR="00B84929" w:rsidRDefault="00B84929" w:rsidP="00B84929">
      <w:pPr>
        <w:rPr>
          <w:rFonts w:eastAsiaTheme="minorEastAsia"/>
        </w:rPr>
      </w:pPr>
      <w:r>
        <w:t xml:space="preserve">Ya con los parámetros definidos, se procede a realizar el análisis para el punto de operación y de esta forma determinar el ángulo de disparo para los tiristores del TCSC. Se tiene como dato de entrada que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w:r>
        <w:rPr>
          <w:rFonts w:eastAsiaTheme="minorEastAsia"/>
        </w:rPr>
        <w:t>, luego se puede determinar la capacitancia equivalente requerida para la compensación como:</w:t>
      </w:r>
    </w:p>
    <w:p w:rsidR="00B84929" w:rsidRPr="00B84929" w:rsidRDefault="00B84929" w:rsidP="00B84929">
      <w:pPr>
        <w:rPr>
          <w:rFonts w:eastAsiaTheme="minorEastAsia"/>
        </w:rPr>
      </w:pPr>
      <m:oMathPara>
        <m:oMathParaPr>
          <m:jc m:val="center"/>
        </m:oMathParaP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OP</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den>
          </m:f>
        </m:oMath>
      </m:oMathPara>
    </w:p>
    <w:p w:rsidR="00B84929" w:rsidRDefault="00B84929" w:rsidP="00B84929">
      <w:pPr>
        <w:rPr>
          <w:rFonts w:eastAsiaTheme="minorEastAsia"/>
        </w:rPr>
      </w:pPr>
      <w:r>
        <w:rPr>
          <w:rFonts w:eastAsiaTheme="minorEastAsia"/>
        </w:rPr>
        <w:t xml:space="preserve">Desarrollando la expresión se obtiene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oMath>
      <w:r w:rsidR="00714EE9">
        <w:rPr>
          <w:rFonts w:eastAsiaTheme="minorEastAsia"/>
        </w:rPr>
        <w:t>(</w:t>
      </w:r>
      <m:oMath>
        <m:r>
          <w:rPr>
            <w:rFonts w:ascii="Cambria Math" w:hAnsi="Cambria Math"/>
          </w:rPr>
          <m:t>β</m:t>
        </m:r>
      </m:oMath>
      <w:r w:rsidR="00714EE9">
        <w:rPr>
          <w:rFonts w:eastAsiaTheme="minorEastAsia"/>
        </w:rPr>
        <w:t>)</w:t>
      </w:r>
      <w:r>
        <w:rPr>
          <w:rFonts w:eastAsiaTheme="minorEastAsia"/>
        </w:rPr>
        <w:t xml:space="preserve"> como:</w:t>
      </w:r>
    </w:p>
    <w:p w:rsidR="00B84929" w:rsidRPr="00B84929" w:rsidRDefault="00B47EA1" w:rsidP="00B8492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d>
            <m:dPr>
              <m:ctrlPr>
                <w:rPr>
                  <w:rFonts w:ascii="Cambria Math" w:eastAsiaTheme="minorEastAsia" w:hAnsi="Cambria Math"/>
                  <w:i/>
                </w:rPr>
              </m:ctrlPr>
            </m:dPr>
            <m:e>
              <m:r>
                <w:rPr>
                  <w:rFonts w:ascii="Cambria Math" w:hAnsi="Cambria Math"/>
                </w:rPr>
                <m:t>β</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ω*k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2*π*50</m:t>
                      </m:r>
                    </m:e>
                  </m:d>
                </m:e>
                <m:sup>
                  <m:r>
                    <w:rPr>
                      <w:rFonts w:ascii="Cambria Math" w:eastAsiaTheme="minorEastAsia" w:hAnsi="Cambria Math"/>
                    </w:rPr>
                    <m:t>2</m:t>
                  </m:r>
                </m:sup>
              </m:sSup>
              <m:r>
                <w:rPr>
                  <w:rFonts w:ascii="Cambria Math" w:eastAsiaTheme="minorEastAsia" w:hAnsi="Cambria Math"/>
                </w:rPr>
                <m:t>*0,25*0,02</m:t>
              </m:r>
            </m:den>
          </m:f>
          <m:r>
            <w:rPr>
              <w:rFonts w:ascii="Cambria Math" w:eastAsiaTheme="minorEastAsia" w:hAnsi="Cambria Math"/>
            </w:rPr>
            <m:t>=2,026</m:t>
          </m:r>
          <m:r>
            <w:rPr>
              <w:rFonts w:ascii="Cambria Math" w:eastAsiaTheme="minorEastAsia" w:hAnsi="Cambria Math" w:cs="Arial"/>
              <w:szCs w:val="24"/>
            </w:rPr>
            <m:t>[mF]</m:t>
          </m:r>
        </m:oMath>
      </m:oMathPara>
    </w:p>
    <w:p w:rsidR="00B84929" w:rsidRDefault="00714EE9" w:rsidP="00B84929">
      <w:pPr>
        <w:rPr>
          <w:rFonts w:eastAsiaTheme="minorEastAsia"/>
        </w:rPr>
      </w:pPr>
      <w:r>
        <w:t xml:space="preserve">Para obtener </w:t>
      </w:r>
      <m:oMath>
        <m:r>
          <w:rPr>
            <w:rFonts w:ascii="Cambria Math" w:hAnsi="Cambria Math"/>
          </w:rPr>
          <m:t>β</m:t>
        </m:r>
      </m:oMath>
      <w:r>
        <w:rPr>
          <w:rFonts w:eastAsiaTheme="minorEastAsia"/>
        </w:rPr>
        <w:t xml:space="preserve"> (ángulo para obtener disparo de tiristores) se tiene que la ecuación del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oMath>
      <w:r>
        <w:rPr>
          <w:rFonts w:eastAsiaTheme="minorEastAsia"/>
        </w:rPr>
        <w:t xml:space="preserve"> es definida como:</w:t>
      </w:r>
    </w:p>
    <w:p w:rsidR="00714EE9" w:rsidRPr="003A4CF3" w:rsidRDefault="00B47EA1" w:rsidP="00B8492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r>
                <w:rPr>
                  <w:rFonts w:ascii="Cambria Math" w:eastAsiaTheme="minorEastAsia" w:hAnsi="Cambria Math"/>
                </w:rPr>
                <m:t>(</m:t>
              </m:r>
              <m:r>
                <w:rPr>
                  <w:rFonts w:ascii="Cambria Math" w:hAnsi="Cambria Math"/>
                </w:rPr>
                <m:t>β</m:t>
              </m:r>
              <m:r>
                <w:rPr>
                  <w:rFonts w:ascii="Cambria Math" w:eastAsiaTheme="minorEastAsia" w:hAnsi="Cambria Math"/>
                </w:rPr>
                <m:t>)</m:t>
              </m:r>
            </m:den>
          </m:f>
          <m:r>
            <w:rPr>
              <w:rFonts w:ascii="Cambria Math" w:eastAsiaTheme="minorEastAsia" w:hAnsi="Cambria Math"/>
            </w:rPr>
            <m:t>-1=0,66667</m:t>
          </m:r>
          <m:r>
            <w:rPr>
              <w:rFonts w:ascii="Cambria Math" w:eastAsiaTheme="minorEastAsia" w:hAnsi="Cambria Math"/>
              <w:lang w:val="en-US"/>
            </w:rPr>
            <m:t>[-]</m:t>
          </m:r>
        </m:oMath>
      </m:oMathPara>
    </w:p>
    <w:p w:rsidR="00714EE9" w:rsidRDefault="00E41CF6" w:rsidP="00B84929">
      <w:pPr>
        <w:rPr>
          <w:rFonts w:eastAsiaTheme="minorEastAsia"/>
        </w:rPr>
      </w:pPr>
      <w:r>
        <w:t xml:space="preserve">Con este resultado, nos vamos a la ecuación de </w:t>
      </w:r>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(β)</m:t>
        </m:r>
      </m:oMath>
      <w:r>
        <w:rPr>
          <w:rFonts w:eastAsiaTheme="minorEastAsia"/>
        </w:rPr>
        <w:t xml:space="preserve"> obtenida de los apuntes para encontrar finalmente el ángulo </w:t>
      </w:r>
      <m:oMath>
        <m:r>
          <w:rPr>
            <w:rFonts w:ascii="Cambria Math" w:hAnsi="Cambria Math"/>
          </w:rPr>
          <m:t>β</m:t>
        </m:r>
      </m:oMath>
      <w:r>
        <w:rPr>
          <w:rFonts w:eastAsiaTheme="minorEastAsia"/>
        </w:rPr>
        <w:t>:</w:t>
      </w:r>
    </w:p>
    <w:p w:rsidR="00E41CF6" w:rsidRPr="00E41CF6" w:rsidRDefault="00B47EA1" w:rsidP="00B84929">
      <w:pPr>
        <w:rPr>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m:t>
          </m:r>
          <m:f>
            <m:fPr>
              <m:ctrlPr>
                <w:rPr>
                  <w:rFonts w:ascii="Cambria Math" w:hAnsi="Cambria Math"/>
                  <w:i/>
                </w:rPr>
              </m:ctrlPr>
            </m:fPr>
            <m:num>
              <m:r>
                <w:rPr>
                  <w:rFonts w:ascii="Cambria Math" w:hAnsi="Cambria Math"/>
                </w:rPr>
                <m:t>2</m:t>
              </m:r>
              <m:r>
                <m:rPr>
                  <m:sty m:val="p"/>
                </m:rPr>
                <w:rPr>
                  <w:rFonts w:ascii="Cambria Math" w:eastAsiaTheme="minorEastAsia" w:hAnsi="Cambria Math"/>
                  <w:szCs w:val="24"/>
                </w:rPr>
                <m:t xml:space="preserve"> </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π(</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den>
          </m:f>
          <m:r>
            <w:rPr>
              <w:rFonts w:ascii="Cambria Math" w:hAnsi="Cambria Math"/>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rPr>
                        <m:t>β</m:t>
                      </m:r>
                    </m:e>
                  </m:d>
                </m:e>
              </m:func>
            </m:num>
            <m:den>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e>
              </m:d>
            </m:den>
          </m:f>
          <m:r>
            <w:rPr>
              <w:rFonts w:ascii="Cambria Math" w:hAnsi="Cambria Math"/>
              <w:lang w:val="en-US"/>
            </w:rPr>
            <m:t>*</m:t>
          </m:r>
          <m:d>
            <m:dPr>
              <m:ctrlPr>
                <w:rPr>
                  <w:rFonts w:ascii="Cambria Math" w:hAnsi="Cambria Math"/>
                  <w:i/>
                  <w:lang w:val="en-US"/>
                </w:rPr>
              </m:ctrlPr>
            </m:dPr>
            <m:e>
              <m:r>
                <m:rPr>
                  <m:sty m:val="p"/>
                </m:rPr>
                <w:rPr>
                  <w:rFonts w:ascii="Cambria Math" w:eastAsiaTheme="minorEastAsia" w:hAnsi="Cambria Math" w:cs="Times New Roman"/>
                </w:rPr>
                <m:t>λ</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λ</m:t>
                      </m:r>
                      <m:r>
                        <w:rPr>
                          <w:rFonts w:ascii="Cambria Math" w:hAnsi="Cambria Math"/>
                        </w:rPr>
                        <m:t>β</m:t>
                      </m:r>
                    </m:e>
                  </m:d>
                </m:e>
              </m:func>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w:rPr>
                          <w:rFonts w:ascii="Cambria Math" w:hAnsi="Cambria Math"/>
                        </w:rPr>
                        <m:t>β</m:t>
                      </m:r>
                    </m:e>
                  </m:d>
                </m:e>
              </m:func>
            </m:e>
          </m:d>
          <m:r>
            <w:rPr>
              <w:rFonts w:ascii="Cambria Math" w:hAnsi="Cambria Math"/>
              <w:lang w:val="en-US"/>
            </w:rPr>
            <m:t>-</m:t>
          </m:r>
          <m:r>
            <w:rPr>
              <w:rFonts w:ascii="Cambria Math" w:hAnsi="Cambria Math"/>
            </w:rPr>
            <m:t>β-</m:t>
          </m:r>
          <m:f>
            <m:fPr>
              <m:ctrlPr>
                <w:rPr>
                  <w:rFonts w:ascii="Cambria Math" w:hAnsi="Cambria Math"/>
                  <w:i/>
                </w:rPr>
              </m:ctrlPr>
            </m:fPr>
            <m:num>
              <m:r>
                <w:rPr>
                  <w:rFonts w:ascii="Cambria Math" w:hAnsi="Cambria Math"/>
                </w:rPr>
                <m:t>sen(2β)</m:t>
              </m:r>
            </m:num>
            <m:den>
              <m:r>
                <w:rPr>
                  <w:rFonts w:ascii="Cambria Math" w:hAnsi="Cambria Math"/>
                </w:rPr>
                <m:t>2</m:t>
              </m:r>
            </m:den>
          </m:f>
          <m:r>
            <w:rPr>
              <w:rFonts w:ascii="Cambria Math" w:hAnsi="Cambria Math"/>
              <w:lang w:val="en-US"/>
            </w:rPr>
            <m:t>]</m:t>
          </m:r>
        </m:oMath>
      </m:oMathPara>
    </w:p>
    <w:p w:rsidR="00B84929" w:rsidRDefault="00E41CF6" w:rsidP="00B84929">
      <w:r>
        <w:t>Haciendo uso de MATLAB se calcula que el valor:</w:t>
      </w:r>
    </w:p>
    <w:p w:rsidR="00E41CF6" w:rsidRDefault="00E41CF6" w:rsidP="00B84929">
      <m:oMathPara>
        <m:oMath>
          <m:r>
            <w:rPr>
              <w:rFonts w:ascii="Cambria Math" w:hAnsi="Cambria Math"/>
            </w:rPr>
            <m:t>β</m:t>
          </m:r>
          <m:r>
            <w:rPr>
              <w:rFonts w:ascii="Cambria Math" w:hAnsi="Cambria Math"/>
            </w:rPr>
            <m:t>=45,6</m:t>
          </m:r>
          <m:r>
            <w:rPr>
              <w:rFonts w:ascii="Cambria Math" w:eastAsiaTheme="minorEastAsia" w:hAnsi="Cambria Math"/>
            </w:rPr>
            <m:t>°</m:t>
          </m:r>
        </m:oMath>
      </m:oMathPara>
    </w:p>
    <w:p w:rsidR="00B84929" w:rsidRDefault="00BC186F" w:rsidP="00B84929">
      <w:r>
        <w:t>Luego el disparo de los tiristores sin sincronizar con la corriente que circula por la línea viene dada por:</w:t>
      </w:r>
    </w:p>
    <w:p w:rsidR="00BC186F" w:rsidRPr="00BC186F" w:rsidRDefault="00BC186F" w:rsidP="00B84929">
      <w:pPr>
        <w:rPr>
          <w:rFonts w:eastAsiaTheme="minorEastAsia"/>
        </w:rPr>
      </w:pPr>
      <m:oMathPara>
        <m:oMath>
          <m:r>
            <w:rPr>
              <w:rFonts w:ascii="Cambria Math" w:hAnsi="Cambria Math"/>
            </w:rPr>
            <m:t>α=180-β</m:t>
          </m:r>
          <m:r>
            <w:rPr>
              <w:rFonts w:ascii="Cambria Math" w:hAnsi="Cambria Math"/>
            </w:rPr>
            <m:t>=132,4</m:t>
          </m:r>
          <m:r>
            <w:rPr>
              <w:rFonts w:ascii="Cambria Math" w:eastAsiaTheme="minorEastAsia" w:hAnsi="Cambria Math"/>
            </w:rPr>
            <m:t>°</m:t>
          </m:r>
        </m:oMath>
      </m:oMathPara>
    </w:p>
    <w:p w:rsidR="00BC186F" w:rsidRDefault="003A4CF3" w:rsidP="00B84929">
      <w:r>
        <w:t xml:space="preserve">Ahora para sincronizar los disparos, es que se vuelve necesario </w:t>
      </w:r>
      <w:r w:rsidR="006607A0">
        <w:t xml:space="preserve">encontrar la ecuación para la corriente compensada, puesto que los tiristores deben sincronizar con los </w:t>
      </w:r>
      <w:proofErr w:type="spellStart"/>
      <w:r w:rsidR="006607A0">
        <w:t>peak</w:t>
      </w:r>
      <w:proofErr w:type="spellEnd"/>
      <w:r w:rsidR="006607A0">
        <w:t xml:space="preserve"> de corriente, dicho de otra forma 90° después del cruce de la corriente por cero.</w:t>
      </w:r>
    </w:p>
    <w:p w:rsidR="006607A0" w:rsidRPr="006607A0" w:rsidRDefault="00B47EA1" w:rsidP="006607A0">
      <w:pPr>
        <w:rPr>
          <w:rFonts w:ascii="Arial" w:eastAsiaTheme="minorEastAsia" w:hAnsi="Arial" w:cs="Arial"/>
          <w:szCs w:val="20"/>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2*V*</m:t>
              </m:r>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δ</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Ks</m:t>
                      </m:r>
                    </m:e>
                    <m:sub>
                      <m:r>
                        <w:rPr>
                          <w:rFonts w:ascii="Cambria Math" w:eastAsiaTheme="minorEastAsia" w:hAnsi="Cambria Math" w:cs="Times New Roman"/>
                          <w:szCs w:val="20"/>
                        </w:rPr>
                        <m:t>op</m:t>
                      </m:r>
                    </m:sub>
                  </m:sSub>
                  <m:ctrlPr>
                    <w:rPr>
                      <w:rFonts w:ascii="Cambria Math" w:eastAsiaTheme="minorEastAsia" w:hAnsi="Cambria Math" w:cs="Times New Roman"/>
                      <w:i/>
                      <w:szCs w:val="20"/>
                    </w:rPr>
                  </m:ctrlPr>
                </m:e>
              </m:d>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L</m:t>
                  </m:r>
                </m:sub>
              </m:sSub>
            </m:den>
          </m:f>
        </m:oMath>
      </m:oMathPara>
    </w:p>
    <w:p w:rsidR="006607A0" w:rsidRDefault="006607A0" w:rsidP="00B84929">
      <w:r>
        <w:t>Reemplazando los valores conocidos se obtiene:</w:t>
      </w:r>
    </w:p>
    <w:p w:rsidR="006607A0" w:rsidRPr="006607A0" w:rsidRDefault="00B47EA1" w:rsidP="006607A0">
      <w:pPr>
        <w:rPr>
          <w:rFonts w:ascii="Arial" w:eastAsiaTheme="minorEastAsia" w:hAnsi="Arial" w:cs="Arial"/>
          <w:i/>
          <w:szCs w:val="20"/>
          <w:lang w:val="en-US"/>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2*1100*</m:t>
              </m:r>
              <m:rad>
                <m:radPr>
                  <m:degHide m:val="1"/>
                  <m:ctrlPr>
                    <w:rPr>
                      <w:rFonts w:ascii="Cambria Math" w:eastAsiaTheme="minorEastAsia" w:hAnsi="Cambria Math" w:cs="Arial"/>
                      <w:i/>
                      <w:szCs w:val="20"/>
                    </w:rPr>
                  </m:ctrlPr>
                </m:radPr>
                <m:deg/>
                <m:e>
                  <m:r>
                    <w:rPr>
                      <w:rFonts w:ascii="Cambria Math" w:eastAsiaTheme="minorEastAsia" w:hAnsi="Cambria Math" w:cs="Arial"/>
                      <w:szCs w:val="20"/>
                    </w:rPr>
                    <m:t>2</m:t>
                  </m:r>
                </m:e>
              </m:rad>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25°</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25</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r>
                    <w:rPr>
                      <w:rFonts w:ascii="Cambria Math" w:eastAsiaTheme="minorEastAsia" w:hAnsi="Cambria Math" w:cs="Times New Roman"/>
                      <w:szCs w:val="20"/>
                    </w:rPr>
                    <m:t>0,25</m:t>
                  </m:r>
                  <m:ctrlPr>
                    <w:rPr>
                      <w:rFonts w:ascii="Cambria Math" w:eastAsiaTheme="minorEastAsia" w:hAnsi="Cambria Math" w:cs="Times New Roman"/>
                      <w:i/>
                      <w:szCs w:val="20"/>
                    </w:rPr>
                  </m:ctrlPr>
                </m:e>
              </m:d>
              <m:r>
                <w:rPr>
                  <w:rFonts w:ascii="Cambria Math" w:eastAsiaTheme="minorEastAsia" w:hAnsi="Cambria Math" w:cs="Times New Roman"/>
                  <w:szCs w:val="20"/>
                </w:rPr>
                <m:t>*</m:t>
              </m:r>
              <m:r>
                <w:rPr>
                  <w:rFonts w:ascii="Cambria Math" w:eastAsiaTheme="minorEastAsia" w:hAnsi="Cambria Math" w:cs="Arial"/>
                  <w:szCs w:val="20"/>
                </w:rPr>
                <m:t>2*π*50*</m:t>
              </m:r>
              <m:r>
                <m:rPr>
                  <m:sty m:val="p"/>
                </m:rPr>
                <w:rPr>
                  <w:rFonts w:ascii="Cambria Math" w:eastAsiaTheme="minorEastAsia" w:hAnsi="Cambria Math" w:cs="Arial"/>
                  <w:szCs w:val="20"/>
                </w:rPr>
                <m:t>0,02</m:t>
              </m:r>
            </m:den>
          </m:f>
          <m:r>
            <w:rPr>
              <w:rFonts w:ascii="Cambria Math" w:eastAsiaTheme="minorEastAsia" w:hAnsi="Cambria Math" w:cs="Arial"/>
              <w:szCs w:val="20"/>
            </w:rPr>
            <m:t>=142.9</m:t>
          </m:r>
          <m:r>
            <w:rPr>
              <w:rFonts w:ascii="Cambria Math" w:hAnsi="Cambria Math" w:cs="Arial"/>
              <w:szCs w:val="20"/>
            </w:rPr>
            <m:t xml:space="preserve">∠-12,5° </m:t>
          </m:r>
          <m:r>
            <w:rPr>
              <w:rFonts w:ascii="Cambria Math" w:hAnsi="Cambria Math" w:cs="Arial"/>
              <w:szCs w:val="20"/>
              <w:lang w:val="en-US"/>
            </w:rPr>
            <m:t>[A]</m:t>
          </m:r>
        </m:oMath>
      </m:oMathPara>
    </w:p>
    <w:p w:rsidR="006607A0" w:rsidRPr="006607A0" w:rsidRDefault="006607A0" w:rsidP="006607A0">
      <w:pPr>
        <w:rPr>
          <w:rFonts w:eastAsiaTheme="minorEastAsia" w:cs="Arial"/>
          <w:szCs w:val="20"/>
        </w:rPr>
      </w:pPr>
      <w:r>
        <w:rPr>
          <w:rFonts w:eastAsiaTheme="minorEastAsia" w:cs="Arial"/>
          <w:szCs w:val="20"/>
        </w:rPr>
        <w:t>Como se puede observar en la expresión calculada, la corriente compensada es de mayor magnitud que la sin compensar, y mantiene el mismo ángulo de desfase.</w:t>
      </w:r>
    </w:p>
    <w:p w:rsidR="006607A0" w:rsidRDefault="006607A0" w:rsidP="00B84929">
      <w:r>
        <w:t>Finalmente obtenemos el ángulo de disparo de los tiristores como:</w:t>
      </w:r>
    </w:p>
    <w:p w:rsidR="006607A0" w:rsidRPr="00B47EA1" w:rsidRDefault="00B47EA1" w:rsidP="00B84929">
      <w:pPr>
        <w:rPr>
          <w:rFonts w:eastAsiaTheme="minorEastAsia"/>
        </w:rPr>
      </w:pPr>
      <m:oMathPara>
        <m:oMath>
          <m:sSub>
            <m:sSubPr>
              <m:ctrlPr>
                <w:rPr>
                  <w:rFonts w:ascii="Cambria Math" w:eastAsiaTheme="minorEastAsia" w:hAnsi="Cambria Math"/>
                  <w:i/>
                </w:rPr>
              </m:ctrlPr>
            </m:sSubPr>
            <m:e>
              <m:r>
                <w:rPr>
                  <w:rFonts w:ascii="Cambria Math" w:hAnsi="Cambria Math"/>
                </w:rPr>
                <m:t>α</m:t>
              </m:r>
              <m:ctrlPr>
                <w:rPr>
                  <w:rFonts w:ascii="Cambria Math" w:hAnsi="Cambria Math"/>
                  <w:i/>
                </w:rPr>
              </m:ctrlPr>
            </m:e>
            <m:sub>
              <m:r>
                <w:rPr>
                  <w:rFonts w:ascii="Cambria Math" w:eastAsiaTheme="minorEastAsia" w:hAnsi="Cambria Math"/>
                </w:rPr>
                <m:t>d</m:t>
              </m:r>
            </m:sub>
          </m:sSub>
          <m:r>
            <w:rPr>
              <w:rFonts w:ascii="Cambria Math" w:eastAsiaTheme="minorEastAsia" w:hAnsi="Cambria Math"/>
            </w:rPr>
            <m:t>=132,4</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90°-12,5°</m:t>
              </m:r>
            </m:e>
          </m:d>
          <m:r>
            <w:rPr>
              <w:rFonts w:ascii="Cambria Math" w:eastAsiaTheme="minorEastAsia" w:hAnsi="Cambria Math"/>
            </w:rPr>
            <m:t>=54,9</m:t>
          </m:r>
          <m:r>
            <w:rPr>
              <w:rFonts w:ascii="Cambria Math" w:eastAsiaTheme="minorEastAsia" w:hAnsi="Cambria Math"/>
            </w:rPr>
            <m:t>°</m:t>
          </m:r>
        </m:oMath>
      </m:oMathPara>
    </w:p>
    <w:p w:rsidR="00B47EA1" w:rsidRDefault="00B47EA1" w:rsidP="00B84929">
      <w:r>
        <w:t>Con el ángulo de disparo, se procede a simular en PSIM, en la Figura 3-2 se muestra el circuito utilizado para simular:</w:t>
      </w:r>
    </w:p>
    <w:p w:rsidR="00B47EA1" w:rsidRDefault="00B47EA1" w:rsidP="00B47EA1">
      <w:pPr>
        <w:jc w:val="center"/>
      </w:pPr>
      <w:r>
        <w:lastRenderedPageBreak/>
        <w:pict>
          <v:shape id="_x0000_i1050" type="#_x0000_t75" style="width:403.45pt;height:207.85pt">
            <v:imagedata r:id="rId45" o:title="CTOTCSC"/>
          </v:shape>
        </w:pict>
      </w:r>
      <w:r>
        <w:br/>
      </w:r>
      <w:r w:rsidRPr="00B47EA1">
        <w:rPr>
          <w:sz w:val="18"/>
          <w:szCs w:val="18"/>
        </w:rPr>
        <w:t xml:space="preserve">Figura 3-2: Circuito de simulación TCSC para </w:t>
      </w:r>
      <m:oMath>
        <m:sSub>
          <m:sSubPr>
            <m:ctrlPr>
              <w:rPr>
                <w:rFonts w:ascii="Cambria Math" w:eastAsiaTheme="minorEastAsia" w:hAnsi="Cambria Math"/>
                <w:sz w:val="18"/>
                <w:szCs w:val="18"/>
              </w:rPr>
            </m:ctrlPr>
          </m:sSubPr>
          <m:e>
            <m:r>
              <m:rPr>
                <m:sty m:val="p"/>
              </m:rPr>
              <w:rPr>
                <w:rFonts w:ascii="Cambria Math" w:eastAsiaTheme="minorEastAsia" w:hAnsi="Cambria Math"/>
                <w:sz w:val="18"/>
                <w:szCs w:val="18"/>
              </w:rPr>
              <m:t>δ</m:t>
            </m:r>
          </m:e>
          <m:sub>
            <m:r>
              <m:rPr>
                <m:sty m:val="p"/>
              </m:rPr>
              <w:rPr>
                <w:rFonts w:ascii="Cambria Math" w:eastAsiaTheme="minorEastAsia" w:hAnsi="Cambria Math"/>
                <w:sz w:val="18"/>
                <w:szCs w:val="18"/>
              </w:rPr>
              <m:t>nom</m:t>
            </m:r>
          </m:sub>
        </m:sSub>
        <m:r>
          <w:rPr>
            <w:rFonts w:ascii="Cambria Math" w:eastAsiaTheme="minorEastAsia" w:hAnsi="Cambria Math"/>
            <w:sz w:val="18"/>
            <w:szCs w:val="18"/>
          </w:rPr>
          <m:t>=25°</m:t>
        </m:r>
      </m:oMath>
    </w:p>
    <w:p w:rsidR="00B84929" w:rsidRDefault="00B47EA1" w:rsidP="00B84929">
      <w:r>
        <w:t>Es de interés observar la forma de onda de corriente en la línea contrastada con la tensión de la fuente, para ver que tengan un pequeño desfase, lo cual se muestra en la Figura 3-3</w:t>
      </w:r>
      <w:r w:rsidR="00AB169C">
        <w:t xml:space="preserve"> donde se amplificó la corriente para poder observar de mejor forma el desfase</w:t>
      </w:r>
      <w:r>
        <w:t>.</w:t>
      </w:r>
    </w:p>
    <w:p w:rsidR="00AB169C" w:rsidRDefault="00AB169C" w:rsidP="005F1472">
      <w:pPr>
        <w:jc w:val="center"/>
      </w:pPr>
      <w:r>
        <w:pict>
          <v:shape id="_x0000_i1051" type="#_x0000_t75" style="width:434.7pt;height:150.8pt">
            <v:imagedata r:id="rId46" o:title="VScorriente"/>
          </v:shape>
        </w:pict>
      </w:r>
      <w:r w:rsidR="005F1472">
        <w:br/>
      </w:r>
      <w:r w:rsidR="005F1472">
        <w:rPr>
          <w:sz w:val="18"/>
          <w:szCs w:val="18"/>
        </w:rPr>
        <w:t>Figura 3-3</w:t>
      </w:r>
      <w:r w:rsidR="005F1472" w:rsidRPr="00B47EA1">
        <w:rPr>
          <w:sz w:val="18"/>
          <w:szCs w:val="18"/>
        </w:rPr>
        <w:t xml:space="preserve">: </w:t>
      </w:r>
      <w:r w:rsidR="005F1472">
        <w:rPr>
          <w:sz w:val="18"/>
          <w:szCs w:val="18"/>
        </w:rPr>
        <w:t>Comparación de Vs con la corriente de línea</w:t>
      </w:r>
      <w:r w:rsidR="005F1472" w:rsidRPr="00B47EA1">
        <w:rPr>
          <w:sz w:val="18"/>
          <w:szCs w:val="18"/>
        </w:rPr>
        <w:t xml:space="preserve"> para </w:t>
      </w:r>
      <m:oMath>
        <m:sSub>
          <m:sSubPr>
            <m:ctrlPr>
              <w:rPr>
                <w:rFonts w:ascii="Cambria Math" w:eastAsiaTheme="minorEastAsia" w:hAnsi="Cambria Math"/>
                <w:sz w:val="18"/>
                <w:szCs w:val="18"/>
              </w:rPr>
            </m:ctrlPr>
          </m:sSubPr>
          <m:e>
            <m:r>
              <m:rPr>
                <m:sty m:val="p"/>
              </m:rPr>
              <w:rPr>
                <w:rFonts w:ascii="Cambria Math" w:eastAsiaTheme="minorEastAsia" w:hAnsi="Cambria Math"/>
                <w:sz w:val="18"/>
                <w:szCs w:val="18"/>
              </w:rPr>
              <m:t>δ</m:t>
            </m:r>
          </m:e>
          <m:sub>
            <m:r>
              <m:rPr>
                <m:sty m:val="p"/>
              </m:rPr>
              <w:rPr>
                <w:rFonts w:ascii="Cambria Math" w:eastAsiaTheme="minorEastAsia" w:hAnsi="Cambria Math"/>
                <w:sz w:val="18"/>
                <w:szCs w:val="18"/>
              </w:rPr>
              <m:t>nom</m:t>
            </m:r>
          </m:sub>
        </m:sSub>
        <m:r>
          <w:rPr>
            <w:rFonts w:ascii="Cambria Math" w:eastAsiaTheme="minorEastAsia" w:hAnsi="Cambria Math"/>
            <w:sz w:val="18"/>
            <w:szCs w:val="18"/>
          </w:rPr>
          <m:t>=25°</m:t>
        </m:r>
      </m:oMath>
    </w:p>
    <w:p w:rsidR="00B47EA1" w:rsidRDefault="005F1472" w:rsidP="00B84929">
      <w:r>
        <w:t xml:space="preserve">Aplicando la </w:t>
      </w:r>
      <w:r w:rsidR="00AB169C">
        <w:t>FF</w:t>
      </w:r>
      <w:r>
        <w:t>T a la corriente de la línea podemos observar en su fundamental la compensación realizada por el TCSC, como se muestra en la Figura 3-4.</w:t>
      </w:r>
    </w:p>
    <w:p w:rsidR="005F1472" w:rsidRDefault="005F1472" w:rsidP="005F1472">
      <w:pPr>
        <w:jc w:val="center"/>
      </w:pPr>
      <w:r>
        <w:pict>
          <v:shape id="_x0000_i1052" type="#_x0000_t75" style="width:370.85pt;height:125pt">
            <v:imagedata r:id="rId47" o:title="tabla i"/>
          </v:shape>
        </w:pict>
      </w:r>
      <w:r>
        <w:br/>
      </w:r>
      <w:r w:rsidRPr="005F1472">
        <w:rPr>
          <w:sz w:val="18"/>
          <w:szCs w:val="18"/>
        </w:rPr>
        <w:t>Figura 3-4: FFT de la corriente de línea compensada</w:t>
      </w:r>
    </w:p>
    <w:p w:rsidR="003A4CF3" w:rsidRDefault="000E191F" w:rsidP="00B84929">
      <w:pPr>
        <w:rPr>
          <w:rFonts w:eastAsiaTheme="minorEastAsia"/>
          <w:szCs w:val="24"/>
        </w:rPr>
      </w:pPr>
      <w:r>
        <w:lastRenderedPageBreak/>
        <w:t xml:space="preserve">Como se puede observar la amplitud de la </w:t>
      </w:r>
      <w:r w:rsidR="003701B9">
        <w:t>corriente compensada es de 149,1</w:t>
      </w:r>
      <m:oMath>
        <m:r>
          <w:rPr>
            <w:rFonts w:ascii="Cambria Math" w:hAnsi="Cambria Math" w:cs="Arial"/>
            <w:szCs w:val="20"/>
            <w:lang w:val="en-US"/>
          </w:rPr>
          <m:t>[A]</m:t>
        </m:r>
      </m:oMath>
      <w:r w:rsidR="003701B9">
        <w:t xml:space="preserve"> que difiere de la esperada calculada de amplitud 142,9</w:t>
      </w:r>
      <m:oMath>
        <m:r>
          <w:rPr>
            <w:rFonts w:ascii="Cambria Math" w:hAnsi="Cambria Math" w:cs="Arial"/>
            <w:szCs w:val="20"/>
            <w:lang w:val="en-US"/>
          </w:rPr>
          <m:t>[A]</m:t>
        </m:r>
      </m:oMath>
      <w:r w:rsidR="003701B9">
        <w:rPr>
          <w:rFonts w:eastAsiaTheme="minorEastAsia"/>
          <w:szCs w:val="20"/>
          <w:lang w:val="en-US"/>
        </w:rPr>
        <w:t xml:space="preserve">, la </w:t>
      </w:r>
      <w:proofErr w:type="spellStart"/>
      <w:r w:rsidR="003701B9">
        <w:rPr>
          <w:rFonts w:eastAsiaTheme="minorEastAsia"/>
          <w:szCs w:val="20"/>
          <w:lang w:val="en-US"/>
        </w:rPr>
        <w:t>diferencia</w:t>
      </w:r>
      <w:proofErr w:type="spellEnd"/>
      <w:r w:rsidR="003701B9">
        <w:rPr>
          <w:rFonts w:eastAsiaTheme="minorEastAsia"/>
          <w:szCs w:val="20"/>
          <w:lang w:val="en-US"/>
        </w:rPr>
        <w:t xml:space="preserve"> </w:t>
      </w:r>
      <w:proofErr w:type="spellStart"/>
      <w:r w:rsidR="003701B9">
        <w:rPr>
          <w:rFonts w:eastAsiaTheme="minorEastAsia"/>
          <w:szCs w:val="20"/>
          <w:lang w:val="en-US"/>
        </w:rPr>
        <w:t>es</w:t>
      </w:r>
      <w:proofErr w:type="spellEnd"/>
      <w:r w:rsidR="003701B9">
        <w:rPr>
          <w:rFonts w:eastAsiaTheme="minorEastAsia"/>
          <w:szCs w:val="20"/>
          <w:lang w:val="en-US"/>
        </w:rPr>
        <w:t xml:space="preserve"> de 6,2</w:t>
      </w:r>
      <m:oMath>
        <m:r>
          <w:rPr>
            <w:rFonts w:ascii="Cambria Math" w:hAnsi="Cambria Math" w:cs="Arial"/>
            <w:szCs w:val="20"/>
            <w:lang w:val="en-US"/>
          </w:rPr>
          <m:t>[A]</m:t>
        </m:r>
      </m:oMath>
      <w:r w:rsidR="003701B9">
        <w:rPr>
          <w:rFonts w:eastAsiaTheme="minorEastAsia"/>
          <w:szCs w:val="20"/>
          <w:lang w:val="en-US"/>
        </w:rPr>
        <w:t xml:space="preserve">. </w:t>
      </w:r>
      <w:proofErr w:type="spellStart"/>
      <w:r w:rsidR="003701B9">
        <w:rPr>
          <w:rFonts w:eastAsiaTheme="minorEastAsia"/>
          <w:szCs w:val="20"/>
          <w:lang w:val="en-US"/>
        </w:rPr>
        <w:t>Luego</w:t>
      </w:r>
      <w:proofErr w:type="spellEnd"/>
      <w:r w:rsidR="003701B9">
        <w:rPr>
          <w:rFonts w:eastAsiaTheme="minorEastAsia"/>
          <w:szCs w:val="20"/>
          <w:lang w:val="en-US"/>
        </w:rPr>
        <w:t xml:space="preserve"> </w:t>
      </w:r>
      <w:proofErr w:type="spellStart"/>
      <w:r w:rsidR="003701B9">
        <w:rPr>
          <w:rFonts w:eastAsiaTheme="minorEastAsia"/>
          <w:szCs w:val="20"/>
          <w:lang w:val="en-US"/>
        </w:rPr>
        <w:t>si</w:t>
      </w:r>
      <w:proofErr w:type="spellEnd"/>
      <w:r w:rsidR="003701B9">
        <w:rPr>
          <w:rFonts w:eastAsiaTheme="minorEastAsia"/>
          <w:szCs w:val="20"/>
          <w:lang w:val="en-US"/>
        </w:rPr>
        <w:t xml:space="preserve"> </w:t>
      </w:r>
      <w:proofErr w:type="spellStart"/>
      <w:r w:rsidR="003701B9">
        <w:rPr>
          <w:rFonts w:eastAsiaTheme="minorEastAsia"/>
          <w:szCs w:val="20"/>
          <w:lang w:val="en-US"/>
        </w:rPr>
        <w:t>observamos</w:t>
      </w:r>
      <w:proofErr w:type="spellEnd"/>
      <w:r w:rsidR="003701B9">
        <w:rPr>
          <w:rFonts w:eastAsiaTheme="minorEastAsia"/>
          <w:szCs w:val="20"/>
          <w:lang w:val="en-US"/>
        </w:rPr>
        <w:t xml:space="preserve"> el </w:t>
      </w:r>
      <w:proofErr w:type="spellStart"/>
      <w:r w:rsidR="003701B9">
        <w:rPr>
          <w:rFonts w:eastAsiaTheme="minorEastAsia"/>
          <w:szCs w:val="20"/>
          <w:lang w:val="en-US"/>
        </w:rPr>
        <w:t>desfase</w:t>
      </w:r>
      <w:proofErr w:type="spellEnd"/>
      <w:r w:rsidR="003701B9">
        <w:rPr>
          <w:rFonts w:eastAsiaTheme="minorEastAsia"/>
          <w:szCs w:val="20"/>
          <w:lang w:val="en-US"/>
        </w:rPr>
        <w:t xml:space="preserve">, el </w:t>
      </w:r>
      <w:r w:rsidR="003701B9">
        <w:rPr>
          <w:rFonts w:eastAsiaTheme="minorEastAsia"/>
          <w:szCs w:val="20"/>
        </w:rPr>
        <w:t>simulado tiene ángulo de -12,35° y el esperado por los cálculos es de -12,5°, nuevamente la diferencia es mínima de 0,15°. Estas diferencias pueden corresponder a que para los cálculos teóricos no se consideró la resistencia de la línea de 10</w:t>
      </w:r>
      <m:oMath>
        <m:r>
          <w:rPr>
            <w:rFonts w:ascii="Cambria Math" w:eastAsiaTheme="minorEastAsia" w:hAnsi="Cambria Math"/>
          </w:rPr>
          <m:t>[m</m:t>
        </m:r>
        <m:r>
          <m:rPr>
            <m:sty m:val="p"/>
          </m:rPr>
          <w:rPr>
            <w:rFonts w:ascii="Cambria Math" w:eastAsiaTheme="minorEastAsia" w:hAnsi="Cambria Math" w:cs="Arial"/>
            <w:szCs w:val="24"/>
          </w:rPr>
          <m:t>Ω</m:t>
        </m:r>
        <m:r>
          <w:rPr>
            <w:rFonts w:ascii="Cambria Math" w:eastAsiaTheme="minorEastAsia" w:hAnsi="Cambria Math"/>
            <w:szCs w:val="24"/>
          </w:rPr>
          <m:t>]</m:t>
        </m:r>
      </m:oMath>
      <w:r w:rsidR="003701B9">
        <w:rPr>
          <w:rFonts w:eastAsiaTheme="minorEastAsia"/>
          <w:i/>
          <w:szCs w:val="24"/>
        </w:rPr>
        <w:t xml:space="preserve">  </w:t>
      </w:r>
      <w:r w:rsidR="003701B9">
        <w:rPr>
          <w:rFonts w:eastAsiaTheme="minorEastAsia"/>
          <w:szCs w:val="24"/>
        </w:rPr>
        <w:t>y durante los cálculos de los ángulos de disparo de los tiristores se hizo una aproximación de los decimales para los resultados numéricos obtenidos.</w:t>
      </w:r>
    </w:p>
    <w:p w:rsidR="003701B9" w:rsidRDefault="003701B9" w:rsidP="00B84929">
      <w:pPr>
        <w:rPr>
          <w:rFonts w:eastAsiaTheme="minorEastAsia"/>
          <w:szCs w:val="24"/>
        </w:rPr>
      </w:pPr>
      <w:r>
        <w:rPr>
          <w:rFonts w:eastAsiaTheme="minorEastAsia"/>
          <w:szCs w:val="24"/>
        </w:rPr>
        <w:t xml:space="preserve">Respecto a la corriente de línea, se puede observar en la FFT que tiene un contenido importante en la 3era armónica, en la Figura 3-5 se puede apreciar el espectro </w:t>
      </w:r>
      <w:proofErr w:type="spellStart"/>
      <w:r>
        <w:rPr>
          <w:rFonts w:eastAsiaTheme="minorEastAsia"/>
          <w:szCs w:val="24"/>
        </w:rPr>
        <w:t>monolateral</w:t>
      </w:r>
      <w:proofErr w:type="spellEnd"/>
      <w:r>
        <w:rPr>
          <w:rFonts w:eastAsiaTheme="minorEastAsia"/>
          <w:szCs w:val="24"/>
        </w:rPr>
        <w:t xml:space="preserve"> de forma gráfica.</w:t>
      </w:r>
    </w:p>
    <w:p w:rsidR="003701B9" w:rsidRPr="003701B9" w:rsidRDefault="003701B9" w:rsidP="003701B9">
      <w:pPr>
        <w:jc w:val="center"/>
        <w:rPr>
          <w:rFonts w:eastAsiaTheme="minorEastAsia"/>
          <w:sz w:val="18"/>
          <w:szCs w:val="18"/>
        </w:rPr>
      </w:pPr>
      <w:r w:rsidRPr="003701B9">
        <w:rPr>
          <w:rFonts w:eastAsiaTheme="minorEastAsia"/>
          <w:sz w:val="18"/>
          <w:szCs w:val="18"/>
        </w:rPr>
        <w:pict>
          <v:shape id="_x0000_i1053" type="#_x0000_t75" style="width:434.7pt;height:150.1pt">
            <v:imagedata r:id="rId48" o:title="espectro"/>
          </v:shape>
        </w:pict>
      </w:r>
      <w:r w:rsidRPr="003701B9">
        <w:rPr>
          <w:rFonts w:eastAsiaTheme="minorEastAsia"/>
          <w:sz w:val="18"/>
          <w:szCs w:val="18"/>
        </w:rPr>
        <w:br/>
        <w:t xml:space="preserve">Figura 3-5 Espectro </w:t>
      </w:r>
      <w:proofErr w:type="spellStart"/>
      <w:r w:rsidRPr="003701B9">
        <w:rPr>
          <w:rFonts w:eastAsiaTheme="minorEastAsia"/>
          <w:sz w:val="18"/>
          <w:szCs w:val="18"/>
        </w:rPr>
        <w:t>monolateral</w:t>
      </w:r>
      <w:proofErr w:type="spellEnd"/>
      <w:r w:rsidRPr="003701B9">
        <w:rPr>
          <w:rFonts w:eastAsiaTheme="minorEastAsia"/>
          <w:sz w:val="18"/>
          <w:szCs w:val="18"/>
        </w:rPr>
        <w:t xml:space="preserve"> de corriente de línea</w:t>
      </w:r>
    </w:p>
    <w:p w:rsidR="003701B9" w:rsidRPr="003701B9" w:rsidRDefault="003701B9" w:rsidP="00B84929">
      <w:r>
        <w:rPr>
          <w:rFonts w:eastAsiaTheme="minorEastAsia"/>
          <w:szCs w:val="24"/>
        </w:rPr>
        <w:t>Finalmente se concluye que se realizó la compensación mediante TCSC de forma satisfactoria.</w:t>
      </w:r>
    </w:p>
    <w:p w:rsidR="003A4CF3" w:rsidRDefault="003A4CF3" w:rsidP="00B84929"/>
    <w:p w:rsidR="009E65E5" w:rsidRPr="009E65E5" w:rsidRDefault="009E65E5" w:rsidP="000D5D36">
      <w:pPr>
        <w:pStyle w:val="Ttulo1"/>
        <w:numPr>
          <w:ilvl w:val="0"/>
          <w:numId w:val="0"/>
        </w:numPr>
        <w:sectPr w:rsidR="009E65E5" w:rsidRPr="009E65E5" w:rsidSect="00B226CF">
          <w:headerReference w:type="default" r:id="rId49"/>
          <w:headerReference w:type="first" r:id="rId50"/>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1" w:name="_Toc513767120"/>
      <w:r>
        <w:lastRenderedPageBreak/>
        <w:t>Discusión y c</w:t>
      </w:r>
      <w:r w:rsidR="00E93CB9" w:rsidRPr="00413B04">
        <w:t>onclusiones</w:t>
      </w:r>
      <w:bookmarkEnd w:id="21"/>
    </w:p>
    <w:p w:rsidR="007A4E40" w:rsidRDefault="00583EAB" w:rsidP="00D26D52">
      <w:r>
        <w:t>En el trabajo realizado se pudo comprobar de forma satisfactoria la implementación de los compensadores en el sistema, siendo los resultados calculados y lo simulados muy similares.</w:t>
      </w:r>
    </w:p>
    <w:p w:rsidR="00583EAB" w:rsidRDefault="00583EAB" w:rsidP="00D26D52">
      <w:r>
        <w:t>Los compensadores al estar construidos con la rama de TCR es que se vuelve relevante analizar el contenido armónico asociado una vez implementados, puesto que en la mayoría de los espectros analizados había presencia de la tercera, quinta y séptima armónica. De ser filtradas estas armónicas se podría tener un aún mejor funcionamiento del sistema. Como el sistema solo consideraba una fase, en la realidad, habría que hacerlo de forma trifásica, y esperando que el sistema esté balanceado es que la tercera armónica bajo esa situación no debería presentar problemas. Para la quinta es que se vuelve necesaria la</w:t>
      </w:r>
      <w:r w:rsidR="0080043E">
        <w:t xml:space="preserve"> inminente</w:t>
      </w:r>
      <w:r>
        <w:t xml:space="preserve"> implementación de filtros</w:t>
      </w:r>
      <w:r w:rsidR="0080043E">
        <w:t xml:space="preserve"> puesto que esta fue la que presentó mayor amplitud</w:t>
      </w:r>
      <w:bookmarkStart w:id="22" w:name="_GoBack"/>
      <w:bookmarkEnd w:id="22"/>
      <w:r>
        <w:t>.</w:t>
      </w:r>
    </w:p>
    <w:p w:rsidR="00583EAB" w:rsidRDefault="00583EAB" w:rsidP="00D26D52">
      <w:r>
        <w:t xml:space="preserve">El SVC a diferencia del TCSC presenta una mayor región de trabajo, además de que </w:t>
      </w:r>
      <w:r w:rsidR="000C6547">
        <w:t>permite elegir el ángulo de resonancia, lo cual nos da paso para poder utilizarlo tanto para absorber o generar reactivos según se desee.</w:t>
      </w:r>
      <w:r w:rsidR="00080B73">
        <w:t xml:space="preserve"> El TCSC al trabajar con más parámetros y de forma más acotada es que su ajuste es mucho más sensible.</w:t>
      </w:r>
    </w:p>
    <w:p w:rsidR="000C6547" w:rsidRDefault="000C6547" w:rsidP="00D26D52">
      <w:r>
        <w:t>Para la mayoría de los SEP es necesario subir la tensión para llegar a los puntos de carga con una tensión deseada, por lo cual de ambos compensadores se considera que el SVC es más idóneo para esta situación.</w:t>
      </w:r>
    </w:p>
    <w:p w:rsidR="000C6547" w:rsidRDefault="000C6547" w:rsidP="00D26D52">
      <w:r>
        <w:t>El TCSC como permite que pase mayor corriente por la línea de transmisión, se podría implementar en un sistema en el cual en el lado de la carga se presente un aumento de la potencia requerida, puesto que la tensión es la misma, permite suministrar más potencia.</w:t>
      </w:r>
    </w:p>
    <w:p w:rsidR="00583EAB" w:rsidRDefault="00583EAB" w:rsidP="00D26D52"/>
    <w:p w:rsidR="009A37F0" w:rsidRDefault="009A37F0" w:rsidP="00D26D52"/>
    <w:p w:rsidR="00C4419C" w:rsidRDefault="00C4419C" w:rsidP="00D26D52">
      <w:pPr>
        <w:sectPr w:rsidR="00C4419C" w:rsidSect="00B226CF">
          <w:headerReference w:type="even" r:id="rId51"/>
          <w:headerReference w:type="default" r:id="rId52"/>
          <w:headerReference w:type="first" r:id="rId53"/>
          <w:pgSz w:w="12240" w:h="15840" w:code="1"/>
          <w:pgMar w:top="1440" w:right="1440" w:bottom="1440" w:left="2098" w:header="709" w:footer="709" w:gutter="0"/>
          <w:cols w:space="708"/>
          <w:titlePg/>
          <w:docGrid w:linePitch="360"/>
        </w:sectPr>
      </w:pPr>
    </w:p>
    <w:p w:rsidR="000927D7" w:rsidRDefault="000927D7" w:rsidP="00D26D52"/>
    <w:sectPr w:rsidR="000927D7" w:rsidSect="00015ECD">
      <w:headerReference w:type="even" r:id="rId54"/>
      <w:headerReference w:type="default" r:id="rId55"/>
      <w:headerReference w:type="first" r:id="rId56"/>
      <w:footerReference w:type="first" r:id="rId57"/>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418" w:rsidRDefault="00B44418" w:rsidP="00F6291D">
      <w:pPr>
        <w:spacing w:after="0" w:line="240" w:lineRule="auto"/>
      </w:pPr>
      <w:r>
        <w:separator/>
      </w:r>
    </w:p>
  </w:endnote>
  <w:endnote w:type="continuationSeparator" w:id="0">
    <w:p w:rsidR="00B44418" w:rsidRDefault="00B44418"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Piedepgina"/>
      <w:jc w:val="right"/>
    </w:pPr>
  </w:p>
  <w:p w:rsidR="00B47EA1" w:rsidRDefault="00B47EA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B47EA1" w:rsidRDefault="00B47EA1">
        <w:pPr>
          <w:pStyle w:val="Piedepgina"/>
          <w:jc w:val="right"/>
        </w:pPr>
        <w:r>
          <w:fldChar w:fldCharType="begin"/>
        </w:r>
        <w:r>
          <w:instrText xml:space="preserve"> PAGE   \* MERGEFORMAT </w:instrText>
        </w:r>
        <w:r>
          <w:fldChar w:fldCharType="separate"/>
        </w:r>
        <w:r w:rsidR="0080043E">
          <w:rPr>
            <w:noProof/>
          </w:rPr>
          <w:t>7</w:t>
        </w:r>
        <w:r>
          <w:rPr>
            <w:noProof/>
          </w:rPr>
          <w:fldChar w:fldCharType="end"/>
        </w:r>
      </w:p>
    </w:sdtContent>
  </w:sdt>
  <w:p w:rsidR="00B47EA1" w:rsidRDefault="00B47EA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B47EA1" w:rsidRDefault="00B47EA1">
        <w:pPr>
          <w:pStyle w:val="Piedepgina"/>
          <w:jc w:val="right"/>
        </w:pPr>
        <w:r>
          <w:fldChar w:fldCharType="begin"/>
        </w:r>
        <w:r>
          <w:instrText xml:space="preserve"> PAGE   \* MERGEFORMAT </w:instrText>
        </w:r>
        <w:r>
          <w:fldChar w:fldCharType="separate"/>
        </w:r>
        <w:r w:rsidR="0080043E">
          <w:rPr>
            <w:noProof/>
          </w:rPr>
          <w:t>23</w:t>
        </w:r>
        <w:r>
          <w:rPr>
            <w:noProof/>
          </w:rPr>
          <w:fldChar w:fldCharType="end"/>
        </w:r>
      </w:p>
    </w:sdtContent>
  </w:sdt>
  <w:p w:rsidR="00B47EA1" w:rsidRDefault="00B47EA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B47EA1" w:rsidRDefault="00B47EA1">
        <w:pPr>
          <w:pStyle w:val="Piedepgina"/>
          <w:jc w:val="right"/>
        </w:pPr>
        <w:r>
          <w:fldChar w:fldCharType="begin"/>
        </w:r>
        <w:r>
          <w:instrText xml:space="preserve"> PAGE   \* MERGEFORMAT </w:instrText>
        </w:r>
        <w:r>
          <w:fldChar w:fldCharType="separate"/>
        </w:r>
        <w:r w:rsidR="0080043E">
          <w:rPr>
            <w:noProof/>
          </w:rPr>
          <w:t>24</w:t>
        </w:r>
        <w:r>
          <w:rPr>
            <w:noProof/>
          </w:rPr>
          <w:fldChar w:fldCharType="end"/>
        </w:r>
      </w:p>
    </w:sdtContent>
  </w:sdt>
  <w:p w:rsidR="00B47EA1" w:rsidRDefault="00B47E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418" w:rsidRDefault="00B44418" w:rsidP="00F6291D">
      <w:pPr>
        <w:spacing w:after="0" w:line="240" w:lineRule="auto"/>
      </w:pPr>
      <w:r>
        <w:separator/>
      </w:r>
    </w:p>
  </w:footnote>
  <w:footnote w:type="continuationSeparator" w:id="0">
    <w:p w:rsidR="00B44418" w:rsidRDefault="00B44418"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rPr>
        <w:noProof/>
        <w:lang w:eastAsia="es-CL"/>
      </w:rPr>
      <w:drawing>
        <wp:anchor distT="0" distB="0" distL="114300" distR="114300" simplePos="0" relativeHeight="25165772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49740F">
    <w:pPr>
      <w:pStyle w:val="Encabezado"/>
      <w:jc w:val="right"/>
      <w:rPr>
        <w:b/>
      </w:rPr>
    </w:pPr>
  </w:p>
  <w:p w:rsidR="00B47EA1" w:rsidRPr="00EB395C" w:rsidRDefault="00B47EA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D02516">
    <w:pPr>
      <w:pStyle w:val="Encabezado"/>
      <w:pBdr>
        <w:bottom w:val="single" w:sz="4" w:space="1" w:color="auto"/>
      </w:pBdr>
      <w:jc w:val="right"/>
      <w:rPr>
        <w:b/>
      </w:rPr>
    </w:pPr>
  </w:p>
  <w:p w:rsidR="00B47EA1" w:rsidRPr="00EB395C" w:rsidRDefault="00B47EA1"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B47EA1" w:rsidRPr="008222B6" w:rsidRDefault="00B47EA1"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49740F">
    <w:pPr>
      <w:pStyle w:val="Encabezado"/>
      <w:jc w:val="right"/>
      <w:rPr>
        <w:b/>
      </w:rPr>
    </w:pPr>
  </w:p>
  <w:p w:rsidR="00B47EA1" w:rsidRPr="00EB395C" w:rsidRDefault="00B47EA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D3C31">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49740F">
    <w:pPr>
      <w:pStyle w:val="Encabezado"/>
      <w:jc w:val="right"/>
      <w:rPr>
        <w:b/>
      </w:rPr>
    </w:pPr>
  </w:p>
  <w:p w:rsidR="00B47EA1" w:rsidRPr="00EB395C" w:rsidRDefault="00B47EA1"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80043E" w:rsidRPr="0080043E">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80043E">
      <w:rPr>
        <w:b/>
        <w:noProof/>
      </w:rPr>
      <w:t>Sistema sin compensar</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2DF"/>
    <w:rsid w:val="00005982"/>
    <w:rsid w:val="00005A44"/>
    <w:rsid w:val="00006ACF"/>
    <w:rsid w:val="00012198"/>
    <w:rsid w:val="0001236B"/>
    <w:rsid w:val="000155E5"/>
    <w:rsid w:val="00015AA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40C4"/>
    <w:rsid w:val="00055BA9"/>
    <w:rsid w:val="00055CB8"/>
    <w:rsid w:val="00056B22"/>
    <w:rsid w:val="0005769B"/>
    <w:rsid w:val="00060B62"/>
    <w:rsid w:val="00063534"/>
    <w:rsid w:val="000665CD"/>
    <w:rsid w:val="0007175B"/>
    <w:rsid w:val="00073689"/>
    <w:rsid w:val="00074EDE"/>
    <w:rsid w:val="000778EF"/>
    <w:rsid w:val="00077B52"/>
    <w:rsid w:val="000802B9"/>
    <w:rsid w:val="000804A2"/>
    <w:rsid w:val="00080B73"/>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6547"/>
    <w:rsid w:val="000C78BB"/>
    <w:rsid w:val="000D0A95"/>
    <w:rsid w:val="000D146C"/>
    <w:rsid w:val="000D1493"/>
    <w:rsid w:val="000D2789"/>
    <w:rsid w:val="000D5D36"/>
    <w:rsid w:val="000E0462"/>
    <w:rsid w:val="000E191F"/>
    <w:rsid w:val="000E330B"/>
    <w:rsid w:val="000E746D"/>
    <w:rsid w:val="000E77B1"/>
    <w:rsid w:val="000F0410"/>
    <w:rsid w:val="000F17C9"/>
    <w:rsid w:val="000F1D2D"/>
    <w:rsid w:val="000F360E"/>
    <w:rsid w:val="00103A2E"/>
    <w:rsid w:val="0010493B"/>
    <w:rsid w:val="00104C9A"/>
    <w:rsid w:val="00104FE2"/>
    <w:rsid w:val="00107B9D"/>
    <w:rsid w:val="001110E8"/>
    <w:rsid w:val="00112FD3"/>
    <w:rsid w:val="00114045"/>
    <w:rsid w:val="001176E2"/>
    <w:rsid w:val="00117900"/>
    <w:rsid w:val="00120A3C"/>
    <w:rsid w:val="001228F4"/>
    <w:rsid w:val="00123128"/>
    <w:rsid w:val="001245F9"/>
    <w:rsid w:val="00124614"/>
    <w:rsid w:val="00124792"/>
    <w:rsid w:val="00131484"/>
    <w:rsid w:val="00132351"/>
    <w:rsid w:val="00135AF0"/>
    <w:rsid w:val="00137CD7"/>
    <w:rsid w:val="00141A40"/>
    <w:rsid w:val="0014643E"/>
    <w:rsid w:val="00147A14"/>
    <w:rsid w:val="00147BB8"/>
    <w:rsid w:val="0015456D"/>
    <w:rsid w:val="001610A8"/>
    <w:rsid w:val="0016252B"/>
    <w:rsid w:val="001625F5"/>
    <w:rsid w:val="00163C00"/>
    <w:rsid w:val="00163E2B"/>
    <w:rsid w:val="00166354"/>
    <w:rsid w:val="00172AC1"/>
    <w:rsid w:val="00172B7B"/>
    <w:rsid w:val="00174D64"/>
    <w:rsid w:val="0017702B"/>
    <w:rsid w:val="00177A91"/>
    <w:rsid w:val="001807A7"/>
    <w:rsid w:val="0018263E"/>
    <w:rsid w:val="00182E0D"/>
    <w:rsid w:val="0018544B"/>
    <w:rsid w:val="00185F17"/>
    <w:rsid w:val="001860D7"/>
    <w:rsid w:val="00186307"/>
    <w:rsid w:val="00186608"/>
    <w:rsid w:val="00197B86"/>
    <w:rsid w:val="001A1277"/>
    <w:rsid w:val="001A1B35"/>
    <w:rsid w:val="001A46C4"/>
    <w:rsid w:val="001B0293"/>
    <w:rsid w:val="001B0324"/>
    <w:rsid w:val="001B3412"/>
    <w:rsid w:val="001C2FF6"/>
    <w:rsid w:val="001C3A75"/>
    <w:rsid w:val="001C400F"/>
    <w:rsid w:val="001C4143"/>
    <w:rsid w:val="001D041A"/>
    <w:rsid w:val="001D1850"/>
    <w:rsid w:val="001D2C56"/>
    <w:rsid w:val="001E3680"/>
    <w:rsid w:val="001E55DF"/>
    <w:rsid w:val="001E778F"/>
    <w:rsid w:val="001E7C4B"/>
    <w:rsid w:val="001F2F96"/>
    <w:rsid w:val="001F3C21"/>
    <w:rsid w:val="00200576"/>
    <w:rsid w:val="00200919"/>
    <w:rsid w:val="00205A89"/>
    <w:rsid w:val="00206B97"/>
    <w:rsid w:val="00211B1B"/>
    <w:rsid w:val="002129BD"/>
    <w:rsid w:val="00220F80"/>
    <w:rsid w:val="00221498"/>
    <w:rsid w:val="00221CCF"/>
    <w:rsid w:val="00221F73"/>
    <w:rsid w:val="00225D57"/>
    <w:rsid w:val="002269D9"/>
    <w:rsid w:val="00231A3D"/>
    <w:rsid w:val="002339AB"/>
    <w:rsid w:val="00234727"/>
    <w:rsid w:val="00234788"/>
    <w:rsid w:val="00234AA0"/>
    <w:rsid w:val="00236B48"/>
    <w:rsid w:val="00236F22"/>
    <w:rsid w:val="002401FF"/>
    <w:rsid w:val="002410F4"/>
    <w:rsid w:val="00242B09"/>
    <w:rsid w:val="00243264"/>
    <w:rsid w:val="00243564"/>
    <w:rsid w:val="00244810"/>
    <w:rsid w:val="002475AB"/>
    <w:rsid w:val="00253893"/>
    <w:rsid w:val="002542C1"/>
    <w:rsid w:val="00255E9D"/>
    <w:rsid w:val="00256E59"/>
    <w:rsid w:val="002603FE"/>
    <w:rsid w:val="002609A6"/>
    <w:rsid w:val="00262399"/>
    <w:rsid w:val="00263976"/>
    <w:rsid w:val="002653C9"/>
    <w:rsid w:val="00265D56"/>
    <w:rsid w:val="002710E9"/>
    <w:rsid w:val="0027111A"/>
    <w:rsid w:val="002734EC"/>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4DD0"/>
    <w:rsid w:val="002C6269"/>
    <w:rsid w:val="002D03B5"/>
    <w:rsid w:val="002D073C"/>
    <w:rsid w:val="002D14C4"/>
    <w:rsid w:val="002D1F5A"/>
    <w:rsid w:val="002E3BF0"/>
    <w:rsid w:val="002E4914"/>
    <w:rsid w:val="002E6ACC"/>
    <w:rsid w:val="002E7E96"/>
    <w:rsid w:val="002F0E69"/>
    <w:rsid w:val="002F5262"/>
    <w:rsid w:val="002F70B6"/>
    <w:rsid w:val="002F7B30"/>
    <w:rsid w:val="002F7DE7"/>
    <w:rsid w:val="00302833"/>
    <w:rsid w:val="003068EC"/>
    <w:rsid w:val="00307A6F"/>
    <w:rsid w:val="0031023D"/>
    <w:rsid w:val="00312ECF"/>
    <w:rsid w:val="00313C91"/>
    <w:rsid w:val="003157C5"/>
    <w:rsid w:val="003163A2"/>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FCF"/>
    <w:rsid w:val="0037019C"/>
    <w:rsid w:val="003701B9"/>
    <w:rsid w:val="003718A3"/>
    <w:rsid w:val="0037272F"/>
    <w:rsid w:val="003737D2"/>
    <w:rsid w:val="0037447B"/>
    <w:rsid w:val="0037609A"/>
    <w:rsid w:val="003768D0"/>
    <w:rsid w:val="00381A13"/>
    <w:rsid w:val="00386D45"/>
    <w:rsid w:val="00390A65"/>
    <w:rsid w:val="003934FB"/>
    <w:rsid w:val="00394425"/>
    <w:rsid w:val="003A099A"/>
    <w:rsid w:val="003A1F48"/>
    <w:rsid w:val="003A4CF3"/>
    <w:rsid w:val="003A4D1D"/>
    <w:rsid w:val="003B1B4E"/>
    <w:rsid w:val="003B44DD"/>
    <w:rsid w:val="003B6FCB"/>
    <w:rsid w:val="003B7A05"/>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27FC2"/>
    <w:rsid w:val="00433D3C"/>
    <w:rsid w:val="004345FA"/>
    <w:rsid w:val="00434C9C"/>
    <w:rsid w:val="00435576"/>
    <w:rsid w:val="0043603C"/>
    <w:rsid w:val="00436A46"/>
    <w:rsid w:val="00442878"/>
    <w:rsid w:val="004440E2"/>
    <w:rsid w:val="004448B2"/>
    <w:rsid w:val="00445B47"/>
    <w:rsid w:val="00445C17"/>
    <w:rsid w:val="00446D26"/>
    <w:rsid w:val="00452B7B"/>
    <w:rsid w:val="004533D8"/>
    <w:rsid w:val="00453BBF"/>
    <w:rsid w:val="0045761C"/>
    <w:rsid w:val="00457CA9"/>
    <w:rsid w:val="004609F9"/>
    <w:rsid w:val="00462CFF"/>
    <w:rsid w:val="004645AF"/>
    <w:rsid w:val="004645D1"/>
    <w:rsid w:val="00467913"/>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099"/>
    <w:rsid w:val="004D7C2F"/>
    <w:rsid w:val="004E7849"/>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1E26"/>
    <w:rsid w:val="005474B9"/>
    <w:rsid w:val="00552842"/>
    <w:rsid w:val="00552934"/>
    <w:rsid w:val="00555811"/>
    <w:rsid w:val="00562581"/>
    <w:rsid w:val="00566910"/>
    <w:rsid w:val="005715B2"/>
    <w:rsid w:val="00573295"/>
    <w:rsid w:val="00573DEC"/>
    <w:rsid w:val="005763A0"/>
    <w:rsid w:val="005805B8"/>
    <w:rsid w:val="0058060F"/>
    <w:rsid w:val="00583EAB"/>
    <w:rsid w:val="005903C3"/>
    <w:rsid w:val="00591130"/>
    <w:rsid w:val="00593DBF"/>
    <w:rsid w:val="0059646D"/>
    <w:rsid w:val="0059668E"/>
    <w:rsid w:val="00596DE0"/>
    <w:rsid w:val="005A2645"/>
    <w:rsid w:val="005A647B"/>
    <w:rsid w:val="005A72D2"/>
    <w:rsid w:val="005B24E6"/>
    <w:rsid w:val="005C0536"/>
    <w:rsid w:val="005C0B8D"/>
    <w:rsid w:val="005C1F5C"/>
    <w:rsid w:val="005C3820"/>
    <w:rsid w:val="005C3D68"/>
    <w:rsid w:val="005C4B72"/>
    <w:rsid w:val="005C769E"/>
    <w:rsid w:val="005D2EA0"/>
    <w:rsid w:val="005D50B5"/>
    <w:rsid w:val="005D5398"/>
    <w:rsid w:val="005D65E1"/>
    <w:rsid w:val="005D72F4"/>
    <w:rsid w:val="005E16A9"/>
    <w:rsid w:val="005E1B13"/>
    <w:rsid w:val="005E2684"/>
    <w:rsid w:val="005E3167"/>
    <w:rsid w:val="005E3AD7"/>
    <w:rsid w:val="005E473C"/>
    <w:rsid w:val="005E6781"/>
    <w:rsid w:val="005F1472"/>
    <w:rsid w:val="005F4039"/>
    <w:rsid w:val="005F43F3"/>
    <w:rsid w:val="005F5333"/>
    <w:rsid w:val="005F5926"/>
    <w:rsid w:val="005F6470"/>
    <w:rsid w:val="005F7D76"/>
    <w:rsid w:val="005F7FCA"/>
    <w:rsid w:val="00601C5C"/>
    <w:rsid w:val="00602ADF"/>
    <w:rsid w:val="00604A98"/>
    <w:rsid w:val="00605DED"/>
    <w:rsid w:val="0060644B"/>
    <w:rsid w:val="00622C32"/>
    <w:rsid w:val="00632F04"/>
    <w:rsid w:val="00633D8E"/>
    <w:rsid w:val="00635911"/>
    <w:rsid w:val="00636D45"/>
    <w:rsid w:val="00640995"/>
    <w:rsid w:val="006416A3"/>
    <w:rsid w:val="0064227C"/>
    <w:rsid w:val="00642E28"/>
    <w:rsid w:val="00647CC4"/>
    <w:rsid w:val="00651C4C"/>
    <w:rsid w:val="00652F9C"/>
    <w:rsid w:val="006536F1"/>
    <w:rsid w:val="0065506A"/>
    <w:rsid w:val="006607A0"/>
    <w:rsid w:val="00660C16"/>
    <w:rsid w:val="0066175A"/>
    <w:rsid w:val="00661ACD"/>
    <w:rsid w:val="0066794E"/>
    <w:rsid w:val="00670E64"/>
    <w:rsid w:val="00681268"/>
    <w:rsid w:val="006828D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C6C55"/>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14EE9"/>
    <w:rsid w:val="00721D96"/>
    <w:rsid w:val="00730826"/>
    <w:rsid w:val="00736AC4"/>
    <w:rsid w:val="007377A1"/>
    <w:rsid w:val="007542CF"/>
    <w:rsid w:val="00754F6A"/>
    <w:rsid w:val="00761882"/>
    <w:rsid w:val="00761ACD"/>
    <w:rsid w:val="00764713"/>
    <w:rsid w:val="00764D12"/>
    <w:rsid w:val="00771450"/>
    <w:rsid w:val="00772863"/>
    <w:rsid w:val="007754B5"/>
    <w:rsid w:val="007755B6"/>
    <w:rsid w:val="00785022"/>
    <w:rsid w:val="00791E20"/>
    <w:rsid w:val="00792862"/>
    <w:rsid w:val="00792F72"/>
    <w:rsid w:val="007961F6"/>
    <w:rsid w:val="007974C5"/>
    <w:rsid w:val="007A28AF"/>
    <w:rsid w:val="007A4E40"/>
    <w:rsid w:val="007A7078"/>
    <w:rsid w:val="007A7877"/>
    <w:rsid w:val="007A7B18"/>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C7B"/>
    <w:rsid w:val="007F1123"/>
    <w:rsid w:val="007F1124"/>
    <w:rsid w:val="007F2793"/>
    <w:rsid w:val="007F2AC2"/>
    <w:rsid w:val="007F4087"/>
    <w:rsid w:val="007F4765"/>
    <w:rsid w:val="007F7DE2"/>
    <w:rsid w:val="0080043E"/>
    <w:rsid w:val="00800A07"/>
    <w:rsid w:val="00800DF9"/>
    <w:rsid w:val="00802DB6"/>
    <w:rsid w:val="00804C41"/>
    <w:rsid w:val="008057E0"/>
    <w:rsid w:val="008063B0"/>
    <w:rsid w:val="00806669"/>
    <w:rsid w:val="0080734F"/>
    <w:rsid w:val="008109AA"/>
    <w:rsid w:val="00812CEE"/>
    <w:rsid w:val="00815FE3"/>
    <w:rsid w:val="008166A8"/>
    <w:rsid w:val="0081750B"/>
    <w:rsid w:val="008222B6"/>
    <w:rsid w:val="00840092"/>
    <w:rsid w:val="00843507"/>
    <w:rsid w:val="008443C4"/>
    <w:rsid w:val="008477CF"/>
    <w:rsid w:val="00850588"/>
    <w:rsid w:val="00850B67"/>
    <w:rsid w:val="00850C6B"/>
    <w:rsid w:val="00855393"/>
    <w:rsid w:val="0086336E"/>
    <w:rsid w:val="00863629"/>
    <w:rsid w:val="00863FBF"/>
    <w:rsid w:val="00865154"/>
    <w:rsid w:val="00866C77"/>
    <w:rsid w:val="0086790F"/>
    <w:rsid w:val="008701A6"/>
    <w:rsid w:val="0087183A"/>
    <w:rsid w:val="0087358B"/>
    <w:rsid w:val="008739FD"/>
    <w:rsid w:val="00876CF9"/>
    <w:rsid w:val="00876F1B"/>
    <w:rsid w:val="00881696"/>
    <w:rsid w:val="00881A88"/>
    <w:rsid w:val="00882609"/>
    <w:rsid w:val="00883379"/>
    <w:rsid w:val="00884A74"/>
    <w:rsid w:val="00885E9D"/>
    <w:rsid w:val="008861AB"/>
    <w:rsid w:val="00887755"/>
    <w:rsid w:val="0089025D"/>
    <w:rsid w:val="008909CC"/>
    <w:rsid w:val="008934D8"/>
    <w:rsid w:val="00896C37"/>
    <w:rsid w:val="00897239"/>
    <w:rsid w:val="008A0644"/>
    <w:rsid w:val="008A1878"/>
    <w:rsid w:val="008A60CA"/>
    <w:rsid w:val="008A6C6F"/>
    <w:rsid w:val="008A764D"/>
    <w:rsid w:val="008B0652"/>
    <w:rsid w:val="008B1F16"/>
    <w:rsid w:val="008B4385"/>
    <w:rsid w:val="008C44DA"/>
    <w:rsid w:val="008C5D4E"/>
    <w:rsid w:val="008C7E6C"/>
    <w:rsid w:val="008D25A4"/>
    <w:rsid w:val="008D2D5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179A"/>
    <w:rsid w:val="00933093"/>
    <w:rsid w:val="0093544D"/>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8754B"/>
    <w:rsid w:val="0099070C"/>
    <w:rsid w:val="00992145"/>
    <w:rsid w:val="0099348B"/>
    <w:rsid w:val="00995321"/>
    <w:rsid w:val="009953A4"/>
    <w:rsid w:val="0099771F"/>
    <w:rsid w:val="009A2360"/>
    <w:rsid w:val="009A37F0"/>
    <w:rsid w:val="009A755E"/>
    <w:rsid w:val="009B1D43"/>
    <w:rsid w:val="009B699E"/>
    <w:rsid w:val="009B7186"/>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47F"/>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B169C"/>
    <w:rsid w:val="00AB2F0E"/>
    <w:rsid w:val="00AC4301"/>
    <w:rsid w:val="00AC6738"/>
    <w:rsid w:val="00AC735E"/>
    <w:rsid w:val="00AD08D9"/>
    <w:rsid w:val="00AD36E9"/>
    <w:rsid w:val="00AD4AF2"/>
    <w:rsid w:val="00AD558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24B9"/>
    <w:rsid w:val="00B0308B"/>
    <w:rsid w:val="00B05909"/>
    <w:rsid w:val="00B06CDF"/>
    <w:rsid w:val="00B11CE9"/>
    <w:rsid w:val="00B16319"/>
    <w:rsid w:val="00B173C7"/>
    <w:rsid w:val="00B174DA"/>
    <w:rsid w:val="00B178D8"/>
    <w:rsid w:val="00B179D3"/>
    <w:rsid w:val="00B226CF"/>
    <w:rsid w:val="00B26444"/>
    <w:rsid w:val="00B26A16"/>
    <w:rsid w:val="00B26ADC"/>
    <w:rsid w:val="00B312DE"/>
    <w:rsid w:val="00B31A9A"/>
    <w:rsid w:val="00B32B93"/>
    <w:rsid w:val="00B35056"/>
    <w:rsid w:val="00B35894"/>
    <w:rsid w:val="00B35A01"/>
    <w:rsid w:val="00B35FDE"/>
    <w:rsid w:val="00B3750F"/>
    <w:rsid w:val="00B37826"/>
    <w:rsid w:val="00B37919"/>
    <w:rsid w:val="00B37F45"/>
    <w:rsid w:val="00B402B6"/>
    <w:rsid w:val="00B40751"/>
    <w:rsid w:val="00B415A7"/>
    <w:rsid w:val="00B43FC6"/>
    <w:rsid w:val="00B44418"/>
    <w:rsid w:val="00B452C0"/>
    <w:rsid w:val="00B47EA1"/>
    <w:rsid w:val="00B51147"/>
    <w:rsid w:val="00B519CC"/>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4929"/>
    <w:rsid w:val="00B85166"/>
    <w:rsid w:val="00B85216"/>
    <w:rsid w:val="00B85F1B"/>
    <w:rsid w:val="00B879CC"/>
    <w:rsid w:val="00B90B8E"/>
    <w:rsid w:val="00B929BE"/>
    <w:rsid w:val="00B946EB"/>
    <w:rsid w:val="00B94BAE"/>
    <w:rsid w:val="00B94F33"/>
    <w:rsid w:val="00B95489"/>
    <w:rsid w:val="00BA594B"/>
    <w:rsid w:val="00BB1AD9"/>
    <w:rsid w:val="00BB5F3E"/>
    <w:rsid w:val="00BC186F"/>
    <w:rsid w:val="00BC2A8F"/>
    <w:rsid w:val="00BC7571"/>
    <w:rsid w:val="00BD0056"/>
    <w:rsid w:val="00BD1AFE"/>
    <w:rsid w:val="00BD1F35"/>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0FF9"/>
    <w:rsid w:val="00C4419C"/>
    <w:rsid w:val="00C4591E"/>
    <w:rsid w:val="00C467AB"/>
    <w:rsid w:val="00C468A1"/>
    <w:rsid w:val="00C51789"/>
    <w:rsid w:val="00C552A9"/>
    <w:rsid w:val="00C60820"/>
    <w:rsid w:val="00C6283D"/>
    <w:rsid w:val="00C62EEF"/>
    <w:rsid w:val="00C724EF"/>
    <w:rsid w:val="00C725ED"/>
    <w:rsid w:val="00C736F7"/>
    <w:rsid w:val="00C73B3B"/>
    <w:rsid w:val="00C7519E"/>
    <w:rsid w:val="00C909AD"/>
    <w:rsid w:val="00C9170B"/>
    <w:rsid w:val="00C951FF"/>
    <w:rsid w:val="00C95971"/>
    <w:rsid w:val="00CA06F3"/>
    <w:rsid w:val="00CA2CEB"/>
    <w:rsid w:val="00CA3A22"/>
    <w:rsid w:val="00CA537C"/>
    <w:rsid w:val="00CA53A5"/>
    <w:rsid w:val="00CA6578"/>
    <w:rsid w:val="00CA77F5"/>
    <w:rsid w:val="00CA7D23"/>
    <w:rsid w:val="00CB1E8D"/>
    <w:rsid w:val="00CB49F0"/>
    <w:rsid w:val="00CC15D1"/>
    <w:rsid w:val="00CC285C"/>
    <w:rsid w:val="00CC506C"/>
    <w:rsid w:val="00CD1890"/>
    <w:rsid w:val="00CD1F4C"/>
    <w:rsid w:val="00CD3718"/>
    <w:rsid w:val="00CE3012"/>
    <w:rsid w:val="00CE7615"/>
    <w:rsid w:val="00CE7C82"/>
    <w:rsid w:val="00CF05C2"/>
    <w:rsid w:val="00CF0787"/>
    <w:rsid w:val="00CF0E8E"/>
    <w:rsid w:val="00CF13D6"/>
    <w:rsid w:val="00CF33F8"/>
    <w:rsid w:val="00CF452B"/>
    <w:rsid w:val="00CF4EB1"/>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1CC"/>
    <w:rsid w:val="00D32FAE"/>
    <w:rsid w:val="00D35941"/>
    <w:rsid w:val="00D36649"/>
    <w:rsid w:val="00D40CA9"/>
    <w:rsid w:val="00D41669"/>
    <w:rsid w:val="00D51A98"/>
    <w:rsid w:val="00D520D9"/>
    <w:rsid w:val="00D52882"/>
    <w:rsid w:val="00D54AD3"/>
    <w:rsid w:val="00D57CE3"/>
    <w:rsid w:val="00D6054C"/>
    <w:rsid w:val="00D75D7D"/>
    <w:rsid w:val="00D75EDA"/>
    <w:rsid w:val="00D8035A"/>
    <w:rsid w:val="00D80727"/>
    <w:rsid w:val="00D80930"/>
    <w:rsid w:val="00D8168D"/>
    <w:rsid w:val="00D84743"/>
    <w:rsid w:val="00D862EB"/>
    <w:rsid w:val="00D86EC6"/>
    <w:rsid w:val="00D91820"/>
    <w:rsid w:val="00D9284D"/>
    <w:rsid w:val="00D97729"/>
    <w:rsid w:val="00DA2083"/>
    <w:rsid w:val="00DA4BFE"/>
    <w:rsid w:val="00DA77E9"/>
    <w:rsid w:val="00DB45D6"/>
    <w:rsid w:val="00DB5C4F"/>
    <w:rsid w:val="00DC3711"/>
    <w:rsid w:val="00DD104A"/>
    <w:rsid w:val="00DD58BB"/>
    <w:rsid w:val="00DE2B67"/>
    <w:rsid w:val="00DF09A3"/>
    <w:rsid w:val="00DF4339"/>
    <w:rsid w:val="00DF7084"/>
    <w:rsid w:val="00DF7413"/>
    <w:rsid w:val="00DF76B7"/>
    <w:rsid w:val="00E0093A"/>
    <w:rsid w:val="00E0176F"/>
    <w:rsid w:val="00E0584C"/>
    <w:rsid w:val="00E06BD3"/>
    <w:rsid w:val="00E11ECC"/>
    <w:rsid w:val="00E140D9"/>
    <w:rsid w:val="00E149E2"/>
    <w:rsid w:val="00E22CEA"/>
    <w:rsid w:val="00E254DE"/>
    <w:rsid w:val="00E27443"/>
    <w:rsid w:val="00E34F84"/>
    <w:rsid w:val="00E35F27"/>
    <w:rsid w:val="00E36349"/>
    <w:rsid w:val="00E40C1D"/>
    <w:rsid w:val="00E41CF6"/>
    <w:rsid w:val="00E41F10"/>
    <w:rsid w:val="00E42789"/>
    <w:rsid w:val="00E42F5A"/>
    <w:rsid w:val="00E4487C"/>
    <w:rsid w:val="00E462B7"/>
    <w:rsid w:val="00E47EFC"/>
    <w:rsid w:val="00E50E65"/>
    <w:rsid w:val="00E5544D"/>
    <w:rsid w:val="00E57979"/>
    <w:rsid w:val="00E60AAC"/>
    <w:rsid w:val="00E62B9E"/>
    <w:rsid w:val="00E6331F"/>
    <w:rsid w:val="00E67002"/>
    <w:rsid w:val="00E744CD"/>
    <w:rsid w:val="00E75C62"/>
    <w:rsid w:val="00E86736"/>
    <w:rsid w:val="00E87F15"/>
    <w:rsid w:val="00E902C4"/>
    <w:rsid w:val="00E913A8"/>
    <w:rsid w:val="00E92979"/>
    <w:rsid w:val="00E930D5"/>
    <w:rsid w:val="00E93CB9"/>
    <w:rsid w:val="00E946B7"/>
    <w:rsid w:val="00EA0B62"/>
    <w:rsid w:val="00EA125C"/>
    <w:rsid w:val="00EA41B5"/>
    <w:rsid w:val="00EA4BEC"/>
    <w:rsid w:val="00EA7324"/>
    <w:rsid w:val="00EA74D5"/>
    <w:rsid w:val="00EB1296"/>
    <w:rsid w:val="00EB2410"/>
    <w:rsid w:val="00EB2B0C"/>
    <w:rsid w:val="00EB56DB"/>
    <w:rsid w:val="00EC105A"/>
    <w:rsid w:val="00EC19A6"/>
    <w:rsid w:val="00EC22E2"/>
    <w:rsid w:val="00EC3D7F"/>
    <w:rsid w:val="00ED3FA1"/>
    <w:rsid w:val="00ED6019"/>
    <w:rsid w:val="00EE0C9B"/>
    <w:rsid w:val="00EE4222"/>
    <w:rsid w:val="00EE469C"/>
    <w:rsid w:val="00EF1A45"/>
    <w:rsid w:val="00EF4F5B"/>
    <w:rsid w:val="00F015DD"/>
    <w:rsid w:val="00F03EA7"/>
    <w:rsid w:val="00F0449C"/>
    <w:rsid w:val="00F071B4"/>
    <w:rsid w:val="00F07897"/>
    <w:rsid w:val="00F07D75"/>
    <w:rsid w:val="00F10409"/>
    <w:rsid w:val="00F10C3D"/>
    <w:rsid w:val="00F11738"/>
    <w:rsid w:val="00F11930"/>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0AC2"/>
    <w:rsid w:val="00F51877"/>
    <w:rsid w:val="00F5727F"/>
    <w:rsid w:val="00F61370"/>
    <w:rsid w:val="00F61C28"/>
    <w:rsid w:val="00F6291D"/>
    <w:rsid w:val="00F653C2"/>
    <w:rsid w:val="00F65764"/>
    <w:rsid w:val="00F70472"/>
    <w:rsid w:val="00F71346"/>
    <w:rsid w:val="00F72329"/>
    <w:rsid w:val="00F72766"/>
    <w:rsid w:val="00F73197"/>
    <w:rsid w:val="00F77631"/>
    <w:rsid w:val="00F77854"/>
    <w:rsid w:val="00F80CF4"/>
    <w:rsid w:val="00F84184"/>
    <w:rsid w:val="00F92C6B"/>
    <w:rsid w:val="00F94C2D"/>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 w:val="00FF6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CA043B-81A1-4A4C-81E6-CCC92D2F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 w:type="character" w:customStyle="1" w:styleId="st">
    <w:name w:val="st"/>
    <w:basedOn w:val="Fuentedeprrafopredeter"/>
    <w:rsid w:val="00B02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0.xml"/><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3.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9.xml"/><Relationship Id="rId57" Type="http://schemas.openxmlformats.org/officeDocument/2006/relationships/footer" Target="footer4.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2.xml"/><Relationship Id="rId60" Type="http://schemas.openxmlformats.org/officeDocument/2006/relationships/theme" Target="theme/theme1.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D1A25"/>
    <w:rsid w:val="0024011F"/>
    <w:rsid w:val="0030068E"/>
    <w:rsid w:val="0031103C"/>
    <w:rsid w:val="003E47C9"/>
    <w:rsid w:val="00461D53"/>
    <w:rsid w:val="00535F40"/>
    <w:rsid w:val="00574F2B"/>
    <w:rsid w:val="005E2B09"/>
    <w:rsid w:val="006B7700"/>
    <w:rsid w:val="007319B5"/>
    <w:rsid w:val="008879F4"/>
    <w:rsid w:val="00907CFD"/>
    <w:rsid w:val="00B52FB6"/>
    <w:rsid w:val="00EA5730"/>
    <w:rsid w:val="00ED5B5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D1A25"/>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2489B6D4-4901-45B7-9ACF-8436D0871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3174</TotalTime>
  <Pages>28</Pages>
  <Words>4109</Words>
  <Characters>22604</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26660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Diego Cisternas</cp:lastModifiedBy>
  <cp:revision>56</cp:revision>
  <cp:lastPrinted>2018-04-24T19:03:00Z</cp:lastPrinted>
  <dcterms:created xsi:type="dcterms:W3CDTF">2018-04-20T16:47:00Z</dcterms:created>
  <dcterms:modified xsi:type="dcterms:W3CDTF">2018-05-11T15:21:00Z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